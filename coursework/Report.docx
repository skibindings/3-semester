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Министерство образования и науки Российской Федерации </w:t>
      </w:r>
    </w:p>
    <w:p w:rsidR="002F1E51" w:rsidRPr="002F1E51" w:rsidRDefault="002F1E51" w:rsidP="002F1E5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Национальный исследовательский технологический университет «</w:t>
      </w:r>
      <w:proofErr w:type="spellStart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МИСиС</w:t>
      </w:r>
      <w:proofErr w:type="spellEnd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Институт информационных технологий и автоматизированных систем управления</w:t>
      </w: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Инженерной Кибернетики</w:t>
      </w:r>
    </w:p>
    <w:p w:rsidR="002F1E51" w:rsidRPr="002F1E51" w:rsidRDefault="002F1E51" w:rsidP="002F1E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УТВЕРЖДАЮ</w:t>
      </w:r>
    </w:p>
    <w:p w:rsidR="002F1E51" w:rsidRPr="002F1E51" w:rsidRDefault="002F1E51" w:rsidP="002F1E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Доцент ____________   Полевой Д.В.</w:t>
      </w:r>
    </w:p>
    <w:p w:rsidR="002F1E51" w:rsidRPr="002F1E51" w:rsidRDefault="002F1E51" w:rsidP="002F1E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«__» ___________</w:t>
      </w:r>
      <w:proofErr w:type="gramStart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_  2018</w:t>
      </w:r>
      <w:proofErr w:type="gramEnd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г.</w:t>
      </w:r>
    </w:p>
    <w:p w:rsidR="002F1E51" w:rsidRPr="002F1E51" w:rsidRDefault="002F1E51" w:rsidP="002F1E5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A47F3" w:rsidRDefault="002F1E51" w:rsidP="002F1E51">
      <w:pPr>
        <w:keepNext/>
        <w:keepLines/>
        <w:spacing w:before="240" w:after="240" w:line="256" w:lineRule="auto"/>
        <w:rPr>
          <w:rFonts w:ascii="Cambria" w:eastAsia="Cambria" w:hAnsi="Cambria" w:cs="Cambria"/>
          <w:b/>
          <w:color w:val="000000"/>
          <w:sz w:val="28"/>
          <w:szCs w:val="28"/>
          <w:u w:val="single"/>
          <w:lang w:val="ru-RU"/>
        </w:rPr>
      </w:pP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0" w:name="_gjdgxs" w:colFirst="0" w:colLast="0"/>
      <w:bookmarkEnd w:id="0"/>
      <w:r w:rsidRPr="002F1E51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 xml:space="preserve">Курсовая работа </w:t>
      </w:r>
      <w:r w:rsidRPr="002F1E5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  <w:t>по дисциплине «Технологии программирования»</w:t>
      </w:r>
    </w:p>
    <w:p w:rsidR="002F1E51" w:rsidRPr="002A47F3" w:rsidRDefault="002F1E51" w:rsidP="002F1E51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" w:name="_30j0zll" w:colFirst="0" w:colLast="0"/>
      <w:bookmarkEnd w:id="1"/>
      <w:r w:rsidRPr="002A4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Пакетный обработчик изображений</w:t>
      </w:r>
      <w:r w:rsidRPr="002A4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2F1E51" w:rsidRPr="002A47F3" w:rsidRDefault="002F1E51" w:rsidP="002F1E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A47F3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A47F3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A47F3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Листов </w:t>
      </w:r>
      <w:r w:rsidR="00A46DB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line="240" w:lineRule="auto"/>
        <w:ind w:left="354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Руководитель,</w:t>
      </w:r>
    </w:p>
    <w:p w:rsidR="002F1E51" w:rsidRPr="002F1E51" w:rsidRDefault="002F1E51" w:rsidP="002F1E51">
      <w:pPr>
        <w:spacing w:line="240" w:lineRule="auto"/>
        <w:ind w:left="2124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доцент кафедры </w:t>
      </w:r>
      <w:proofErr w:type="gramStart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ИК  _</w:t>
      </w:r>
      <w:proofErr w:type="gramEnd"/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___________   Доцент Д.В.</w:t>
      </w:r>
    </w:p>
    <w:p w:rsidR="002F1E51" w:rsidRPr="002F1E51" w:rsidRDefault="002F1E51" w:rsidP="002F1E51">
      <w:pPr>
        <w:spacing w:line="240" w:lineRule="auto"/>
        <w:ind w:left="42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line="240" w:lineRule="auto"/>
        <w:ind w:left="424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>Исполнитель,</w:t>
      </w:r>
    </w:p>
    <w:p w:rsidR="002F1E51" w:rsidRPr="002F1E51" w:rsidRDefault="002F1E51" w:rsidP="002F1E51">
      <w:pPr>
        <w:spacing w:line="240" w:lineRule="auto"/>
        <w:ind w:left="283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1E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студент гр. БПМ-17-2____________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Скибин К.С.</w:t>
      </w:r>
    </w:p>
    <w:p w:rsidR="002F1E51" w:rsidRPr="002F1E51" w:rsidRDefault="002F1E51" w:rsidP="002F1E5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F1E51" w:rsidRDefault="002F1E51" w:rsidP="002F1E5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F1E51" w:rsidRPr="002A47F3" w:rsidRDefault="002F1E51" w:rsidP="002F1E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33F11" w:rsidRDefault="002F1E51" w:rsidP="002F1E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Москва </w:t>
      </w:r>
      <w:r w:rsidRPr="00127261">
        <w:rPr>
          <w:rFonts w:ascii="Times New Roman" w:eastAsia="Times New Roman" w:hAnsi="Times New Roman" w:cs="Times New Roman"/>
          <w:sz w:val="28"/>
          <w:szCs w:val="28"/>
          <w:lang w:val="ru-RU"/>
        </w:rPr>
        <w:t>2018</w:t>
      </w:r>
    </w:p>
    <w:p w:rsidR="00127261" w:rsidRDefault="00127261" w:rsidP="00127261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8"/>
          <w:lang w:val="ru-RU"/>
        </w:rPr>
      </w:pPr>
      <w:r w:rsidRPr="00127261">
        <w:rPr>
          <w:rFonts w:ascii="Times New Roman" w:eastAsia="Times New Roman" w:hAnsi="Times New Roman" w:cs="Times New Roman"/>
          <w:b/>
          <w:sz w:val="36"/>
          <w:szCs w:val="28"/>
          <w:lang w:val="ru-RU"/>
        </w:rPr>
        <w:lastRenderedPageBreak/>
        <w:t>Оглавление</w:t>
      </w:r>
    </w:p>
    <w:p w:rsidR="00987562" w:rsidRPr="00127261" w:rsidRDefault="00987562" w:rsidP="00987562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8"/>
          <w:lang w:val="ru-RU"/>
        </w:rPr>
      </w:pPr>
    </w:p>
    <w:p w:rsidR="00127261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 Задачи ПО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127261" w:rsidRDefault="00127261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Технические требования</w:t>
      </w:r>
      <w:r w:rsidR="0098756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127261" w:rsidRDefault="00127261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Пользовательская документация</w:t>
      </w:r>
      <w:r w:rsidR="0098756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127261" w:rsidRDefault="00127261" w:rsidP="00987562">
      <w:pPr>
        <w:tabs>
          <w:tab w:val="right" w:leader="dot" w:pos="9498"/>
        </w:tabs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3.1. 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>Файл конфигурации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4</w:t>
      </w:r>
    </w:p>
    <w:p w:rsidR="00127261" w:rsidRDefault="00127261" w:rsidP="00987562">
      <w:pPr>
        <w:tabs>
          <w:tab w:val="right" w:leader="dot" w:pos="9498"/>
        </w:tabs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3.2. 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>Поддерживаемые операции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</w:t>
      </w:r>
    </w:p>
    <w:p w:rsidR="00987562" w:rsidRDefault="00987562" w:rsidP="00987562">
      <w:pPr>
        <w:tabs>
          <w:tab w:val="right" w:leader="dot" w:pos="9498"/>
        </w:tabs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875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3.3. 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 утилиты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8</w:t>
      </w:r>
    </w:p>
    <w:p w:rsidR="000C13A5" w:rsidRDefault="000C13A5" w:rsidP="00987562">
      <w:pPr>
        <w:tabs>
          <w:tab w:val="right" w:leader="dot" w:pos="9498"/>
        </w:tabs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3.4. 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>Ошибки и сбои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8</w:t>
      </w:r>
    </w:p>
    <w:p w:rsidR="000C13A5" w:rsidRDefault="000C13A5" w:rsidP="00987562">
      <w:pPr>
        <w:tabs>
          <w:tab w:val="right" w:leader="dot" w:pos="9498"/>
        </w:tabs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3.5.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Тестирование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8</w:t>
      </w:r>
    </w:p>
    <w:p w:rsidR="00987562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и функционал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9</w:t>
      </w:r>
    </w:p>
    <w:p w:rsidR="00987562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4.1.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Структура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9</w:t>
      </w:r>
    </w:p>
    <w:p w:rsidR="00987562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4.2. 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9</w:t>
      </w:r>
    </w:p>
    <w:p w:rsidR="00987562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4.3. </w:t>
      </w:r>
      <w:r w:rsidR="000C13A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Используемые библиотеки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10</w:t>
      </w:r>
    </w:p>
    <w:p w:rsidR="00127261" w:rsidRDefault="00987562" w:rsidP="00987562">
      <w:pPr>
        <w:tabs>
          <w:tab w:val="right" w:leader="do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Инструкция по сборе и 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развертыванию</w:t>
      </w:r>
      <w:r w:rsidR="003E066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10</w:t>
      </w: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87562" w:rsidRDefault="00987562" w:rsidP="0098756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41FD" w:rsidRPr="00033F11" w:rsidRDefault="00E24C56" w:rsidP="00033F11">
      <w:pPr>
        <w:pStyle w:val="aff8"/>
        <w:numPr>
          <w:ilvl w:val="0"/>
          <w:numId w:val="28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Задачи</w:t>
      </w:r>
      <w:r w:rsidR="001272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ПО</w:t>
      </w:r>
    </w:p>
    <w:p w:rsidR="00F241FD" w:rsidRPr="00F241FD" w:rsidRDefault="00F241FD" w:rsidP="004B696A">
      <w:pPr>
        <w:pStyle w:val="aff8"/>
        <w:ind w:left="360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:rsidR="0012631D" w:rsidRDefault="00033F11" w:rsidP="004B696A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Разработанная у</w:t>
      </w:r>
      <w:r w:rsidR="00F241FD">
        <w:rPr>
          <w:rFonts w:ascii="Times New Roman" w:hAnsi="Times New Roman" w:cs="Times New Roman"/>
          <w:sz w:val="24"/>
          <w:szCs w:val="28"/>
          <w:lang w:val="ru-RU"/>
        </w:rPr>
        <w:t>тилита предназначена для обработки и м</w:t>
      </w:r>
      <w:r w:rsidR="00780B86">
        <w:rPr>
          <w:rFonts w:ascii="Times New Roman" w:hAnsi="Times New Roman" w:cs="Times New Roman"/>
          <w:sz w:val="24"/>
          <w:szCs w:val="28"/>
          <w:lang w:val="ru-RU"/>
        </w:rPr>
        <w:t>одиф</w:t>
      </w:r>
      <w:r w:rsidR="005E4D16">
        <w:rPr>
          <w:rFonts w:ascii="Times New Roman" w:hAnsi="Times New Roman" w:cs="Times New Roman"/>
          <w:sz w:val="24"/>
          <w:szCs w:val="28"/>
          <w:lang w:val="ru-RU"/>
        </w:rPr>
        <w:t>и</w:t>
      </w:r>
      <w:r w:rsidR="00780B86">
        <w:rPr>
          <w:rFonts w:ascii="Times New Roman" w:hAnsi="Times New Roman" w:cs="Times New Roman"/>
          <w:sz w:val="24"/>
          <w:szCs w:val="28"/>
          <w:lang w:val="ru-RU"/>
        </w:rPr>
        <w:t xml:space="preserve">кации массивов изображений. Конечной целью является получение </w:t>
      </w:r>
      <w:proofErr w:type="spellStart"/>
      <w:r w:rsidR="00DF528A">
        <w:rPr>
          <w:rFonts w:ascii="Times New Roman" w:hAnsi="Times New Roman" w:cs="Times New Roman"/>
          <w:sz w:val="24"/>
          <w:szCs w:val="28"/>
          <w:lang w:val="ru-RU"/>
        </w:rPr>
        <w:t>аугментированных</w:t>
      </w:r>
      <w:proofErr w:type="spellEnd"/>
      <w:r w:rsidR="00DF528A">
        <w:rPr>
          <w:rFonts w:ascii="Times New Roman" w:hAnsi="Times New Roman" w:cs="Times New Roman"/>
          <w:sz w:val="24"/>
          <w:szCs w:val="28"/>
          <w:lang w:val="ru-RU"/>
        </w:rPr>
        <w:t xml:space="preserve"> изображений</w:t>
      </w:r>
      <w:r w:rsidR="00780B86">
        <w:rPr>
          <w:rFonts w:ascii="Times New Roman" w:hAnsi="Times New Roman" w:cs="Times New Roman"/>
          <w:sz w:val="24"/>
          <w:szCs w:val="28"/>
          <w:lang w:val="ru-RU"/>
        </w:rPr>
        <w:t xml:space="preserve">, пригодных для обучения нейронных сетей, работающих с картинками и фотографиями. Данный продукт позволяет осуществлять различные </w:t>
      </w:r>
      <w:r w:rsidR="002F1E51">
        <w:rPr>
          <w:rFonts w:ascii="Times New Roman" w:hAnsi="Times New Roman" w:cs="Times New Roman"/>
          <w:sz w:val="24"/>
          <w:szCs w:val="28"/>
          <w:lang w:val="ru-RU"/>
        </w:rPr>
        <w:t>преобразования</w:t>
      </w:r>
      <w:r w:rsidR="00780B86">
        <w:rPr>
          <w:rFonts w:ascii="Times New Roman" w:hAnsi="Times New Roman" w:cs="Times New Roman"/>
          <w:sz w:val="24"/>
          <w:szCs w:val="28"/>
          <w:lang w:val="ru-RU"/>
        </w:rPr>
        <w:t xml:space="preserve"> над изображениями, порядок и параметры которых регулирует пользователь, путе</w:t>
      </w:r>
      <w:r w:rsidR="0012631D">
        <w:rPr>
          <w:rFonts w:ascii="Times New Roman" w:hAnsi="Times New Roman" w:cs="Times New Roman"/>
          <w:sz w:val="24"/>
          <w:szCs w:val="28"/>
          <w:lang w:val="ru-RU"/>
        </w:rPr>
        <w:t>м создания файлов конфигурации.</w:t>
      </w:r>
    </w:p>
    <w:p w:rsidR="0012631D" w:rsidRDefault="0012631D" w:rsidP="004B696A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:rsidR="00A9119F" w:rsidRDefault="00A9119F" w:rsidP="004B696A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8"/>
          <w:lang w:val="ru-RU"/>
        </w:rPr>
      </w:pPr>
    </w:p>
    <w:p w:rsidR="00E24C56" w:rsidRDefault="00127261" w:rsidP="00E24C56">
      <w:pPr>
        <w:pStyle w:val="aff8"/>
        <w:numPr>
          <w:ilvl w:val="0"/>
          <w:numId w:val="28"/>
        </w:num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Технические т</w:t>
      </w:r>
      <w:r w:rsidR="00DF52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ребования </w:t>
      </w:r>
    </w:p>
    <w:p w:rsidR="00E24C56" w:rsidRPr="00E24C56" w:rsidRDefault="00E24C56" w:rsidP="00E24C56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F528A" w:rsidRDefault="00DF528A" w:rsidP="00DF528A">
      <w:pPr>
        <w:pStyle w:val="aff8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F528A">
        <w:rPr>
          <w:rFonts w:ascii="Times New Roman" w:hAnsi="Times New Roman" w:cs="Times New Roman"/>
          <w:sz w:val="24"/>
          <w:szCs w:val="24"/>
          <w:lang w:val="ru-RU"/>
        </w:rPr>
        <w:t>Кроссплатформенность</w:t>
      </w:r>
    </w:p>
    <w:p w:rsidR="00DF528A" w:rsidRPr="0069772D" w:rsidRDefault="00DF528A" w:rsidP="0069772D">
      <w:pPr>
        <w:pStyle w:val="aff8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DF528A">
        <w:rPr>
          <w:rFonts w:ascii="Times New Roman" w:hAnsi="Times New Roman" w:cs="Times New Roman"/>
          <w:sz w:val="24"/>
          <w:szCs w:val="24"/>
          <w:lang w:val="ru-RU"/>
        </w:rPr>
        <w:t xml:space="preserve">++,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стандарт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DF528A">
        <w:rPr>
          <w:rFonts w:ascii="Times New Roman" w:hAnsi="Times New Roman" w:cs="Times New Roman"/>
          <w:sz w:val="24"/>
          <w:szCs w:val="24"/>
          <w:lang w:val="ru-RU"/>
        </w:rPr>
        <w:t>++11</w:t>
      </w:r>
    </w:p>
    <w:p w:rsidR="00E24C56" w:rsidRPr="0069772D" w:rsidRDefault="00E24C56" w:rsidP="0069772D">
      <w:pPr>
        <w:pStyle w:val="aff8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Устойчивость к сбоям</w:t>
      </w:r>
    </w:p>
    <w:p w:rsidR="001C3DDD" w:rsidRDefault="001C3DDD" w:rsidP="001C3DDD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1C3DDD" w:rsidRDefault="009F7957" w:rsidP="001C3DD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3</w:t>
      </w:r>
      <w:r w:rsidR="001C3DDD" w:rsidRPr="00E24C56">
        <w:rPr>
          <w:rFonts w:ascii="Times New Roman" w:hAnsi="Times New Roman" w:cs="Times New Roman"/>
          <w:b/>
          <w:sz w:val="28"/>
          <w:szCs w:val="24"/>
          <w:lang w:val="ru-RU"/>
        </w:rPr>
        <w:t xml:space="preserve">. </w:t>
      </w:r>
      <w:r w:rsidR="0012726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r w:rsidR="001C3DDD">
        <w:rPr>
          <w:rFonts w:ascii="Times New Roman" w:hAnsi="Times New Roman" w:cs="Times New Roman"/>
          <w:b/>
          <w:sz w:val="28"/>
          <w:szCs w:val="24"/>
          <w:lang w:val="ru-RU"/>
        </w:rPr>
        <w:t>Пользовательская документация</w:t>
      </w:r>
    </w:p>
    <w:p w:rsidR="001C3DDD" w:rsidRPr="00441D64" w:rsidRDefault="001C3DDD" w:rsidP="001C3DD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F57FB" w:rsidRDefault="009F7957" w:rsidP="00EF57FB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1C3DDD" w:rsidRPr="00441D64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1C3DD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C3DDD" w:rsidRPr="00441D6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C3DDD">
        <w:rPr>
          <w:rFonts w:ascii="Times New Roman" w:hAnsi="Times New Roman" w:cs="Times New Roman"/>
          <w:sz w:val="24"/>
          <w:szCs w:val="24"/>
          <w:lang w:val="ru-RU"/>
        </w:rPr>
        <w:t xml:space="preserve">Файл конфигурации </w:t>
      </w:r>
    </w:p>
    <w:p w:rsidR="00EF57FB" w:rsidRDefault="00D407FA" w:rsidP="00EF57FB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Первым шагом при работе с данной утилитой являе</w:t>
      </w:r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тся создание файла конфигурации. </w:t>
      </w:r>
      <w:r w:rsidR="00BB09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Для генерации шаблона файла конфигурации н</w:t>
      </w:r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еобходимо запустить исполняемый</w:t>
      </w:r>
      <w:r w:rsidR="00BB0906" w:rsidRPr="00BB09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BB09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файл программы без передачи ему аргументов. </w:t>
      </w:r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Сгенерированный шаблон появится в папке с исполняемым файлом и будет иметь название </w:t>
      </w:r>
      <w:proofErr w:type="gramStart"/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sample</w:t>
      </w:r>
      <w:r w:rsidR="009F7957" w:rsidRP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</w:t>
      </w:r>
      <w:proofErr w:type="spellStart"/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json</w:t>
      </w:r>
      <w:proofErr w:type="spellEnd"/>
      <w:proofErr w:type="gramEnd"/>
      <w:r w:rsidR="009F7957" w:rsidRP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</w:t>
      </w:r>
      <w:r w:rsidR="009F79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Редактирование файла конфигурации производится при помощ</w:t>
      </w:r>
      <w:r w:rsidR="00EF57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и любого текстового редактора. </w:t>
      </w:r>
    </w:p>
    <w:p w:rsidR="00EF57FB" w:rsidRDefault="00EF57FB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EF57FB" w:rsidRDefault="009F7957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Файл конфигурации представляет собой массив операций</w:t>
      </w:r>
      <w:r w:rsidR="00EF57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, последовательно выполняемых над изображениями. </w:t>
      </w:r>
      <w:r w:rsid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Каждая операция является </w:t>
      </w:r>
      <w:r w:rsid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JSON</w:t>
      </w:r>
      <w:r w:rsid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объектом и имеет данную </w:t>
      </w:r>
      <w:proofErr w:type="gramStart"/>
      <w:r w:rsid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структуру</w:t>
      </w:r>
      <w:r w:rsidR="004D7E60" w:rsidRP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:</w:t>
      </w:r>
      <w:proofErr w:type="gramEnd"/>
      <w:r w:rsidR="004D7E60" w:rsidRPr="004D7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4D7E60" w:rsidRPr="00EF57FB" w:rsidRDefault="004D7E60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D407FA" w:rsidRDefault="00D407FA" w:rsidP="00D407F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  <w:lang w:val="ru-RU"/>
        </w:rPr>
        <w:t>ac</w:t>
      </w:r>
      <w:r w:rsidRPr="00223FFE">
        <w:rPr>
          <w:rFonts w:ascii="Times New Roman" w:hAnsi="Times New Roman" w:cs="Times New Roman"/>
          <w:i/>
          <w:sz w:val="24"/>
          <w:szCs w:val="24"/>
        </w:rPr>
        <w:t>tion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C458A3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D407FA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proofErr w:type="gramEnd"/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string</w:t>
      </w:r>
      <w:r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) </w:t>
      </w:r>
      <w:r w:rsidRPr="00D407FA">
        <w:rPr>
          <w:rFonts w:ascii="Arial" w:hAnsi="Arial" w:cs="Arial"/>
          <w:color w:val="222222"/>
          <w:shd w:val="clear" w:color="auto" w:fill="FFFFFF"/>
        </w:rPr>
        <w:t> 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r w:rsidRPr="00D407F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наименование операции.</w:t>
      </w:r>
    </w:p>
    <w:p w:rsidR="00D407FA" w:rsidRPr="004F2BAA" w:rsidRDefault="00D407FA" w:rsidP="00D407F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src</w:t>
      </w:r>
      <w:proofErr w:type="spellEnd"/>
      <w:r w:rsidRPr="00C458A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D407FA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string</w:t>
      </w:r>
      <w:r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vector</w:t>
      </w:r>
      <w:r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)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—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вектор строк, указывающих, какие изображения долж</w:t>
      </w:r>
      <w:r w:rsid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ны быть подвергнуты метаморфозе. </w:t>
      </w:r>
    </w:p>
    <w:p w:rsidR="00D407FA" w:rsidRDefault="00D407FA" w:rsidP="00D407F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ru-RU"/>
        </w:rPr>
        <w:t>st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D407FA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string</w:t>
      </w:r>
      <w:r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)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r w:rsidRPr="009133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строка, указывающая, куда будет отправлены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аугментированные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изображения.</w:t>
      </w:r>
      <w:r w:rsid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7A1349" w:rsidRDefault="00D407FA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settings</w:t>
      </w:r>
      <w:r w:rsidR="009838D2" w:rsidRPr="00C458A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 w:rsidRPr="009838D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 w:rsidRPr="00D407FA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proofErr w:type="gramEnd"/>
      <w:r w:rsid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string</w:t>
      </w:r>
      <w:r w:rsid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>-</w:t>
      </w:r>
      <w:r w:rsid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string</w:t>
      </w:r>
      <w:r w:rsidR="009838D2" w:rsidRP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map</w:t>
      </w:r>
      <w:r w:rsidR="009838D2"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>)</w:t>
      </w:r>
      <w:r w:rsidR="009838D2" w:rsidRPr="009838D2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 w:rsidRPr="00D407FA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r w:rsidRPr="009133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контейнер, связывающий названия параметров и их значения.</w:t>
      </w:r>
    </w:p>
    <w:p w:rsidR="007A1349" w:rsidRDefault="007A134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7A1349" w:rsidRDefault="007A134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7A1349" w:rsidRDefault="007A134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7A1349" w:rsidRDefault="007A134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7A1349" w:rsidRDefault="007A134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575F2C" w:rsidRPr="007A1349" w:rsidRDefault="003B6672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Каждая операция накладывает на </w:t>
      </w:r>
      <w:proofErr w:type="spellStart"/>
      <w:r w:rsidRPr="003B6672">
        <w:rPr>
          <w:rFonts w:ascii="Times New Roman" w:hAnsi="Times New Roman" w:cs="Times New Roman"/>
          <w:sz w:val="24"/>
          <w:szCs w:val="24"/>
          <w:u w:val="single"/>
        </w:rPr>
        <w:t>src</w:t>
      </w:r>
      <w:proofErr w:type="spellEnd"/>
      <w:r w:rsidRPr="003B66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proofErr w:type="spellStart"/>
      <w:r w:rsidRPr="003B6672">
        <w:rPr>
          <w:rFonts w:ascii="Times New Roman" w:hAnsi="Times New Roman" w:cs="Times New Roman"/>
          <w:sz w:val="24"/>
          <w:szCs w:val="24"/>
          <w:u w:val="single"/>
          <w:lang w:val="ru-RU"/>
        </w:rPr>
        <w:t>dst</w:t>
      </w:r>
      <w:proofErr w:type="spellEnd"/>
      <w:r w:rsidRPr="003B667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ограничения</w:t>
      </w:r>
    </w:p>
    <w:p w:rsidR="00434125" w:rsidRPr="00434125" w:rsidRDefault="00434125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Ограничения </w:t>
      </w:r>
      <w:proofErr w:type="gramStart"/>
      <w:r w:rsidR="007A1349">
        <w:rPr>
          <w:rFonts w:ascii="Times New Roman" w:hAnsi="Times New Roman" w:cs="Times New Roman"/>
          <w:sz w:val="24"/>
          <w:szCs w:val="24"/>
        </w:rPr>
        <w:t>SRC</w:t>
      </w: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 :</w:t>
      </w:r>
      <w:proofErr w:type="gramEnd"/>
    </w:p>
    <w:p w:rsidR="00434125" w:rsidRDefault="00434125" w:rsidP="00434125">
      <w:pPr>
        <w:pStyle w:val="aff8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Только пути к каталогам и файлам </w:t>
      </w:r>
    </w:p>
    <w:p w:rsidR="00081B2C" w:rsidRPr="00081B2C" w:rsidRDefault="00081B2C" w:rsidP="00081B2C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”: [</w:t>
      </w:r>
    </w:p>
    <w:p w:rsidR="00434125" w:rsidRDefault="00434125" w:rsidP="00081B2C">
      <w:pPr>
        <w:pStyle w:val="aff8"/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input_dir</w:t>
      </w:r>
      <w:proofErr w:type="spellEnd"/>
      <w:r>
        <w:rPr>
          <w:rFonts w:ascii="Times New Roman" w:hAnsi="Times New Roman" w:cs="Times New Roman"/>
          <w:sz w:val="24"/>
          <w:szCs w:val="24"/>
        </w:rPr>
        <w:t>/*”</w:t>
      </w:r>
      <w:r w:rsidR="00081B2C">
        <w:rPr>
          <w:rFonts w:ascii="Times New Roman" w:hAnsi="Times New Roman" w:cs="Times New Roman"/>
          <w:sz w:val="24"/>
          <w:szCs w:val="24"/>
        </w:rPr>
        <w:t>,</w:t>
      </w:r>
    </w:p>
    <w:p w:rsidR="00434125" w:rsidRDefault="00434125" w:rsidP="00081B2C">
      <w:pPr>
        <w:pStyle w:val="aff8"/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“input_image.png”</w:t>
      </w:r>
    </w:p>
    <w:p w:rsidR="00081B2C" w:rsidRPr="00434125" w:rsidRDefault="00081B2C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081B2C" w:rsidRPr="00081B2C" w:rsidRDefault="00434125" w:rsidP="00081B2C">
      <w:pPr>
        <w:pStyle w:val="aff8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Только </w:t>
      </w:r>
      <w:r w:rsidRPr="00434125">
        <w:rPr>
          <w:rFonts w:ascii="Times New Roman" w:hAnsi="Times New Roman" w:cs="Times New Roman"/>
          <w:sz w:val="24"/>
          <w:szCs w:val="24"/>
        </w:rPr>
        <w:t>placeholder’</w:t>
      </w:r>
      <w:r w:rsidRPr="00434125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0C13A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C13A5">
        <w:rPr>
          <w:rStyle w:val="affa"/>
          <w:rFonts w:ascii="Times New Roman" w:hAnsi="Times New Roman" w:cs="Times New Roman"/>
          <w:sz w:val="24"/>
          <w:szCs w:val="24"/>
          <w:lang w:val="ru-RU"/>
        </w:rPr>
        <w:footnoteReference w:id="1"/>
      </w:r>
    </w:p>
    <w:p w:rsidR="00081B2C" w:rsidRPr="00081B2C" w:rsidRDefault="00081B2C" w:rsidP="00081B2C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”: [</w:t>
      </w:r>
    </w:p>
    <w:p w:rsidR="00434125" w:rsidRDefault="00434125" w:rsidP="00081B2C">
      <w:pPr>
        <w:pStyle w:val="aff8"/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“$input_placeholder_1”</w:t>
      </w:r>
      <w:r w:rsidR="00081B2C">
        <w:rPr>
          <w:rFonts w:ascii="Times New Roman" w:hAnsi="Times New Roman" w:cs="Times New Roman"/>
          <w:sz w:val="24"/>
          <w:szCs w:val="24"/>
        </w:rPr>
        <w:t>,</w:t>
      </w:r>
    </w:p>
    <w:p w:rsidR="00434125" w:rsidRDefault="00434125" w:rsidP="00081B2C">
      <w:pPr>
        <w:pStyle w:val="aff8"/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“$input_placeholder</w:t>
      </w:r>
      <w:r>
        <w:rPr>
          <w:rFonts w:ascii="Times New Roman" w:hAnsi="Times New Roman" w:cs="Times New Roman"/>
          <w:sz w:val="24"/>
          <w:szCs w:val="24"/>
        </w:rPr>
        <w:t>_2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081B2C" w:rsidRPr="00434125" w:rsidRDefault="00081B2C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434125" w:rsidRPr="00434125" w:rsidRDefault="00434125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4125" w:rsidRPr="00434125" w:rsidRDefault="00434125" w:rsidP="0043412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Ограничения </w:t>
      </w:r>
      <w:proofErr w:type="gramStart"/>
      <w:r w:rsidR="007A1349">
        <w:rPr>
          <w:rFonts w:ascii="Times New Roman" w:hAnsi="Times New Roman" w:cs="Times New Roman"/>
          <w:sz w:val="24"/>
          <w:szCs w:val="24"/>
        </w:rPr>
        <w:t>DST</w:t>
      </w:r>
      <w:r w:rsidRPr="00434125">
        <w:rPr>
          <w:rFonts w:ascii="Times New Roman" w:hAnsi="Times New Roman" w:cs="Times New Roman"/>
          <w:sz w:val="24"/>
          <w:szCs w:val="24"/>
          <w:lang w:val="ru-RU"/>
        </w:rPr>
        <w:t xml:space="preserve"> :</w:t>
      </w:r>
      <w:proofErr w:type="gramEnd"/>
    </w:p>
    <w:p w:rsidR="00434125" w:rsidRDefault="00434125" w:rsidP="00434125">
      <w:pPr>
        <w:pStyle w:val="aff8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Путь к каталогу</w:t>
      </w:r>
    </w:p>
    <w:p w:rsidR="00434125" w:rsidRPr="00434125" w:rsidRDefault="00081B2C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12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images/</w:t>
      </w:r>
      <w:proofErr w:type="spellStart"/>
      <w:r w:rsidR="00434125">
        <w:rPr>
          <w:rFonts w:ascii="Times New Roman" w:hAnsi="Times New Roman" w:cs="Times New Roman"/>
          <w:sz w:val="24"/>
          <w:szCs w:val="24"/>
        </w:rPr>
        <w:t>output_dir</w:t>
      </w:r>
      <w:proofErr w:type="spellEnd"/>
      <w:r w:rsidR="00434125">
        <w:rPr>
          <w:rFonts w:ascii="Times New Roman" w:hAnsi="Times New Roman" w:cs="Times New Roman"/>
          <w:sz w:val="24"/>
          <w:szCs w:val="24"/>
        </w:rPr>
        <w:t>”</w:t>
      </w:r>
    </w:p>
    <w:p w:rsidR="00434125" w:rsidRPr="00434125" w:rsidRDefault="00434125" w:rsidP="00434125">
      <w:pPr>
        <w:pStyle w:val="aff8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Placeholder </w:t>
      </w:r>
    </w:p>
    <w:p w:rsidR="00434125" w:rsidRDefault="00081B2C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125">
        <w:rPr>
          <w:rFonts w:ascii="Times New Roman" w:hAnsi="Times New Roman" w:cs="Times New Roman"/>
          <w:sz w:val="24"/>
          <w:szCs w:val="24"/>
        </w:rPr>
        <w:t>“$</w:t>
      </w:r>
      <w:proofErr w:type="spellStart"/>
      <w:r w:rsidR="00434125">
        <w:rPr>
          <w:rFonts w:ascii="Times New Roman" w:hAnsi="Times New Roman" w:cs="Times New Roman"/>
          <w:sz w:val="24"/>
          <w:szCs w:val="24"/>
        </w:rPr>
        <w:t>output_placeholder</w:t>
      </w:r>
      <w:proofErr w:type="spellEnd"/>
      <w:r w:rsidR="00434125">
        <w:rPr>
          <w:rFonts w:ascii="Times New Roman" w:hAnsi="Times New Roman" w:cs="Times New Roman"/>
          <w:sz w:val="24"/>
          <w:szCs w:val="24"/>
        </w:rPr>
        <w:t>”</w:t>
      </w:r>
    </w:p>
    <w:p w:rsidR="00434125" w:rsidRDefault="00434125" w:rsidP="00434125">
      <w:pPr>
        <w:pStyle w:val="aff8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4125" w:rsidRDefault="00434125" w:rsidP="00434125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34125" w:rsidRDefault="00434125" w:rsidP="0043412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223FF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261BD243" wp14:editId="145E1588">
            <wp:simplePos x="0" y="0"/>
            <wp:positionH relativeFrom="column">
              <wp:posOffset>3664535</wp:posOffset>
            </wp:positionH>
            <wp:positionV relativeFrom="paragraph">
              <wp:posOffset>100965</wp:posOffset>
            </wp:positionV>
            <wp:extent cx="1624819" cy="1477108"/>
            <wp:effectExtent l="0" t="0" r="0" b="889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123" cy="148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4CCF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6CB6EE" wp14:editId="7DB2AEF6">
            <wp:extent cx="1470074" cy="173012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074" cy="17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C" w:rsidRPr="00EF57FB" w:rsidRDefault="00081B2C" w:rsidP="00081B2C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  <w:r w:rsidRPr="00A46DB7">
        <w:rPr>
          <w:rFonts w:ascii="Times New Roman" w:hAnsi="Times New Roman" w:cs="Times New Roman"/>
          <w:i/>
          <w:lang w:val="ru-RU"/>
        </w:rPr>
        <w:t xml:space="preserve">Примеры </w:t>
      </w:r>
      <w:r>
        <w:rPr>
          <w:rFonts w:ascii="Times New Roman" w:hAnsi="Times New Roman" w:cs="Times New Roman"/>
          <w:i/>
          <w:lang w:val="ru-RU"/>
        </w:rPr>
        <w:t>операций</w:t>
      </w:r>
    </w:p>
    <w:p w:rsidR="00081B2C" w:rsidRDefault="000C13A5" w:rsidP="0043412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ru-RU"/>
        </w:rPr>
      </w:pPr>
      <w:r w:rsidRPr="00081B2C">
        <w:rPr>
          <w:rFonts w:ascii="Times New Roman" w:hAnsi="Times New Roman" w:cs="Times New Roman"/>
          <w:sz w:val="24"/>
          <w:szCs w:val="24"/>
          <w:lang w:val="ru-RU"/>
        </w:rPr>
        <w:drawing>
          <wp:anchor distT="0" distB="0" distL="114300" distR="114300" simplePos="0" relativeHeight="251684864" behindDoc="0" locked="0" layoutInCell="1" allowOverlap="1" wp14:anchorId="103258B4">
            <wp:simplePos x="0" y="0"/>
            <wp:positionH relativeFrom="column">
              <wp:posOffset>2009582</wp:posOffset>
            </wp:positionH>
            <wp:positionV relativeFrom="paragraph">
              <wp:posOffset>57702</wp:posOffset>
            </wp:positionV>
            <wp:extent cx="1979295" cy="1580515"/>
            <wp:effectExtent l="0" t="0" r="1905" b="63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125" w:rsidRPr="00A9119F" w:rsidRDefault="00434125" w:rsidP="00081B2C">
      <w:pPr>
        <w:spacing w:line="276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81B2C" w:rsidRDefault="00081B2C" w:rsidP="0043412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</w:p>
    <w:p w:rsidR="00081B2C" w:rsidRDefault="00081B2C" w:rsidP="0043412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</w:p>
    <w:p w:rsidR="00081B2C" w:rsidRDefault="00081B2C" w:rsidP="0043412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</w:p>
    <w:p w:rsidR="00081B2C" w:rsidRDefault="00081B2C" w:rsidP="00434125">
      <w:pPr>
        <w:spacing w:line="276" w:lineRule="auto"/>
        <w:jc w:val="center"/>
        <w:rPr>
          <w:rFonts w:ascii="Times New Roman" w:hAnsi="Times New Roman" w:cs="Times New Roman"/>
          <w:i/>
          <w:lang w:val="ru-RU"/>
        </w:rPr>
      </w:pPr>
    </w:p>
    <w:p w:rsidR="00434125" w:rsidRPr="000C13A5" w:rsidRDefault="00081B2C" w:rsidP="000C13A5">
      <w:pPr>
        <w:spacing w:line="276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ru-RU"/>
        </w:rPr>
        <w:t>Шаблонная</w:t>
      </w:r>
      <w:r w:rsidR="00434125" w:rsidRPr="00A46DB7">
        <w:rPr>
          <w:rFonts w:ascii="Times New Roman" w:hAnsi="Times New Roman" w:cs="Times New Roman"/>
          <w:i/>
          <w:lang w:val="ru-RU"/>
        </w:rPr>
        <w:t xml:space="preserve"> </w:t>
      </w:r>
      <w:r>
        <w:rPr>
          <w:rFonts w:ascii="Times New Roman" w:hAnsi="Times New Roman" w:cs="Times New Roman"/>
          <w:i/>
          <w:lang w:val="ru-RU"/>
        </w:rPr>
        <w:t>операция</w:t>
      </w:r>
    </w:p>
    <w:p w:rsidR="00081B2C" w:rsidRDefault="00081B2C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838D2" w:rsidRDefault="00EF57FB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9838D2">
        <w:rPr>
          <w:rFonts w:ascii="Times New Roman" w:hAnsi="Times New Roman" w:cs="Times New Roman"/>
          <w:sz w:val="24"/>
          <w:szCs w:val="24"/>
          <w:lang w:val="ru-RU"/>
        </w:rPr>
        <w:t>.2. Поддерживаемые операции</w:t>
      </w:r>
    </w:p>
    <w:p w:rsidR="009838D2" w:rsidRDefault="009838D2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Данная утилита предлагает пользователю перечень операций, которые могут быть осуществлены над массивами изображений</w:t>
      </w:r>
    </w:p>
    <w:p w:rsidR="009B21A9" w:rsidRDefault="009B21A9" w:rsidP="00597AD2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081B2C" w:rsidRDefault="009838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838D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A82550" wp14:editId="5ACCAC33">
            <wp:extent cx="5279390" cy="368960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440" cy="37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FA" w:rsidRDefault="009838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Остановимся подробнее на каждой из них</w:t>
      </w:r>
    </w:p>
    <w:p w:rsidR="00081B2C" w:rsidRDefault="00081B2C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7AD2" w:rsidRDefault="00597A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7AD2">
        <w:rPr>
          <w:rFonts w:ascii="Times New Roman" w:hAnsi="Times New Roman" w:cs="Times New Roman"/>
          <w:sz w:val="24"/>
          <w:szCs w:val="24"/>
          <w:lang w:val="ru-RU"/>
        </w:rPr>
        <w:t>1.</w:t>
      </w:r>
    </w:p>
    <w:p w:rsidR="009838D2" w:rsidRPr="009838D2" w:rsidRDefault="009838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838D2">
        <w:rPr>
          <w:rFonts w:ascii="Times New Roman" w:hAnsi="Times New Roman" w:cs="Times New Roman"/>
          <w:sz w:val="24"/>
          <w:szCs w:val="24"/>
        </w:rPr>
        <w:t>DataAction</w:t>
      </w:r>
      <w:proofErr w:type="spellEnd"/>
    </w:p>
    <w:p w:rsidR="00597AD2" w:rsidRPr="009838D2" w:rsidRDefault="00597AD2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 w:rsidR="009838D2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 w:rsidR="009838D2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9838D2"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</w:t>
      </w:r>
      <w:r w:rsidR="009838D2"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597AD2" w:rsidRPr="007A1349" w:rsidRDefault="007A1349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 пути к каталогам и файлам</w:t>
      </w:r>
    </w:p>
    <w:p w:rsidR="00597AD2" w:rsidRPr="00597AD2" w:rsidRDefault="007A1349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Default="00597AD2" w:rsidP="0069772D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Параметры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69772D" w:rsidRPr="0069772D" w:rsidRDefault="00597AD2" w:rsidP="0069772D">
      <w:pPr>
        <w:pStyle w:val="aff8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max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entries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int</w:t>
      </w:r>
      <w:proofErr w:type="spell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(максимальное количество изображений, которые будут помещены в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</w:t>
      </w:r>
      <w:r w:rsidR="0069772D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;</w:t>
      </w:r>
      <w:proofErr w:type="gramEnd"/>
      <w:r w:rsidR="0069772D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597AD2" w:rsidRPr="0069772D" w:rsidRDefault="0069772D" w:rsidP="0069772D">
      <w:pPr>
        <w:pStyle w:val="aff8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allow</w:t>
      </w:r>
      <w:proofErr w:type="spell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png</w:t>
      </w:r>
      <w:proofErr w:type="spell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разрешить загрузку изображений формата .</w:t>
      </w: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png</w:t>
      </w:r>
      <w:proofErr w:type="spellEnd"/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;</w:t>
      </w:r>
      <w:proofErr w:type="gramEnd"/>
    </w:p>
    <w:p w:rsidR="0069772D" w:rsidRPr="0069772D" w:rsidRDefault="0069772D" w:rsidP="0069772D">
      <w:pPr>
        <w:pStyle w:val="aff8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allow</w:t>
      </w:r>
      <w:proofErr w:type="spell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jpg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(разрешить загрузку изображений формата .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jpg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</w:t>
      </w:r>
    </w:p>
    <w:p w:rsidR="00081B2C" w:rsidRDefault="00597A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загружает массив изображений в оперативную память</w:t>
      </w:r>
    </w:p>
    <w:p w:rsidR="00081B2C" w:rsidRDefault="00081B2C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7AD2" w:rsidRDefault="00597A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2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838D2" w:rsidRPr="009838D2" w:rsidRDefault="009838D2" w:rsidP="009838D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9838D2" w:rsidRPr="009838D2" w:rsidRDefault="009838D2" w:rsidP="009838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save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597AD2" w:rsidRPr="007A1349" w:rsidRDefault="007A1349" w:rsidP="009838D2">
      <w:pPr>
        <w:spacing w:line="276" w:lineRule="auto"/>
        <w:ind w:firstLine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597AD2" w:rsidRPr="00597AD2" w:rsidRDefault="007A1349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="00597AD2"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каталог</w:t>
      </w:r>
    </w:p>
    <w:p w:rsidR="00597AD2" w:rsidRDefault="00597AD2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Параметры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</w:p>
    <w:p w:rsidR="00597AD2" w:rsidRDefault="00597AD2" w:rsidP="00597AD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сохраняет массив изображений во внешнюю память компьютера</w:t>
      </w:r>
    </w:p>
    <w:p w:rsidR="001B0859" w:rsidRDefault="001B0859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7AD2" w:rsidRDefault="00597AD2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838D2" w:rsidRPr="009838D2" w:rsidRDefault="009838D2" w:rsidP="009838D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Grayscale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9838D2" w:rsidRPr="009838D2" w:rsidRDefault="009838D2" w:rsidP="009838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gray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597AD2" w:rsidRPr="007A1349" w:rsidRDefault="007A1349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proofErr w:type="gramEnd"/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597AD2" w:rsidRPr="007A1349" w:rsidRDefault="007A1349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Pr="007A1349" w:rsidRDefault="0069772D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</w:t>
      </w:r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97AD2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</w:p>
    <w:p w:rsidR="00597AD2" w:rsidRPr="0069772D" w:rsidRDefault="00597AD2" w:rsidP="0069772D">
      <w:pPr>
        <w:pStyle w:val="aff8"/>
        <w:numPr>
          <w:ilvl w:val="0"/>
          <w:numId w:val="41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alpha_channel</w:t>
      </w:r>
      <w:proofErr w:type="spellEnd"/>
      <w:r w:rsidR="005E4D16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E4D16"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="005E4D16"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5E4D16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(надо ли учитывать альфа-канал при обработке)</w:t>
      </w:r>
    </w:p>
    <w:p w:rsidR="00597AD2" w:rsidRPr="00597AD2" w:rsidRDefault="00597AD2" w:rsidP="00597A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4D16">
        <w:rPr>
          <w:rFonts w:ascii="Times New Roman" w:hAnsi="Times New Roman" w:cs="Times New Roman"/>
          <w:sz w:val="24"/>
          <w:szCs w:val="24"/>
          <w:lang w:val="ru-RU"/>
        </w:rPr>
        <w:t>возвращает массив изображений в оттенках серого</w:t>
      </w:r>
    </w:p>
    <w:p w:rsidR="0069772D" w:rsidRDefault="0069772D" w:rsidP="005E4D16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5E4D16" w:rsidRDefault="005E4D16" w:rsidP="005E4D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838D2" w:rsidRPr="009838D2" w:rsidRDefault="009838D2" w:rsidP="009838D2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PickChannels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9838D2" w:rsidRPr="009838D2" w:rsidRDefault="009838D2" w:rsidP="009838D2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 w:rsidRPr="005E4D1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pick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r w:rsidRPr="005E4D1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channels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5E4D16" w:rsidRPr="007A1349" w:rsidRDefault="007A1349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5E4D16" w:rsidRPr="007A1349" w:rsidRDefault="007A1349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E4D1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Default="005E4D16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Параметры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69772D" w:rsidRPr="0069772D" w:rsidRDefault="005E4D16" w:rsidP="0069772D">
      <w:pPr>
        <w:pStyle w:val="aff8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spell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red</w:t>
      </w:r>
      <w:proofErr w:type="spell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(сохранить канал красного цвета</w:t>
      </w:r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 ;</w:t>
      </w:r>
      <w:proofErr w:type="gram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69772D" w:rsidRPr="0069772D" w:rsidRDefault="005E4D16" w:rsidP="0069772D">
      <w:pPr>
        <w:pStyle w:val="aff8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green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(сохранить канал зеленого цвета</w:t>
      </w:r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 ;</w:t>
      </w:r>
      <w:proofErr w:type="gram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69772D" w:rsidRPr="0069772D" w:rsidRDefault="005E4D16" w:rsidP="0069772D">
      <w:pPr>
        <w:pStyle w:val="aff8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blue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(сохранить канал синего цвета</w:t>
      </w:r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 ;</w:t>
      </w:r>
      <w:proofErr w:type="gramEnd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5E4D16" w:rsidRPr="0069772D" w:rsidRDefault="005E4D16" w:rsidP="0069772D">
      <w:pPr>
        <w:pStyle w:val="aff8"/>
        <w:numPr>
          <w:ilvl w:val="0"/>
          <w:numId w:val="40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alpha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(сохранить альфа-канал)</w:t>
      </w:r>
    </w:p>
    <w:p w:rsidR="005E4D16" w:rsidRPr="00597AD2" w:rsidRDefault="005E4D16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возвращает массив изображений с учетом включенных цветовых каналов</w:t>
      </w:r>
    </w:p>
    <w:p w:rsidR="001B0859" w:rsidRDefault="001B0859" w:rsidP="005E4D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81B2C" w:rsidRDefault="00081B2C" w:rsidP="005E4D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81B2C" w:rsidRDefault="00081B2C" w:rsidP="005E4D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E4D16" w:rsidRDefault="005E4D16" w:rsidP="005E4D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5</w:t>
      </w:r>
      <w:r w:rsidRPr="005E4D1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2BAA" w:rsidRPr="009838D2" w:rsidRDefault="004F2BAA" w:rsidP="004F2BAA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Rotate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4F2BAA" w:rsidRPr="004F2BAA" w:rsidRDefault="004F2BAA" w:rsidP="004F2BA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rotate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5E4D16" w:rsidRPr="007A1349" w:rsidRDefault="007A1349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5E4D16" w:rsidRPr="007A1349" w:rsidRDefault="007A1349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5E4D16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E4D1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Default="005E4D16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Параметры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69772D" w:rsidRPr="0069772D" w:rsidRDefault="005E4D16" w:rsidP="0069772D">
      <w:pPr>
        <w:pStyle w:val="aff8"/>
        <w:numPr>
          <w:ilvl w:val="0"/>
          <w:numId w:val="39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clockwise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bool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</w:t>
      </w:r>
      <w:r w:rsidRPr="0069772D">
        <w:rPr>
          <w:rFonts w:ascii="Times New Roman" w:hAnsi="Times New Roman" w:cs="Times New Roman"/>
          <w:sz w:val="24"/>
          <w:szCs w:val="24"/>
          <w:lang w:val="ru-RU"/>
        </w:rPr>
        <w:t>по или против часовой стрелки</w:t>
      </w:r>
      <w:proofErr w:type="gramStart"/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)</w:t>
      </w:r>
      <w:r w:rsidR="00C76957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;</w:t>
      </w:r>
      <w:proofErr w:type="gramEnd"/>
      <w:r w:rsidR="00C76957"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</w:p>
    <w:p w:rsidR="005E4D16" w:rsidRPr="0069772D" w:rsidRDefault="00C76957" w:rsidP="0069772D">
      <w:pPr>
        <w:pStyle w:val="aff8"/>
        <w:numPr>
          <w:ilvl w:val="0"/>
          <w:numId w:val="39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angle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int</w:t>
      </w:r>
      <w:proofErr w:type="spellEnd"/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(угол поворота изображения в градусах)</w:t>
      </w:r>
    </w:p>
    <w:p w:rsidR="005E4D16" w:rsidRPr="005E4D16" w:rsidRDefault="005E4D16" w:rsidP="005E4D16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возвращает массив изображений</w:t>
      </w:r>
      <w:r w:rsidR="0080151A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948A2">
        <w:rPr>
          <w:rFonts w:ascii="Times New Roman" w:hAnsi="Times New Roman" w:cs="Times New Roman"/>
          <w:sz w:val="24"/>
          <w:szCs w:val="24"/>
          <w:lang w:val="ru-RU"/>
        </w:rPr>
        <w:t xml:space="preserve">повернутых на указанное количество градусов по или против часовой стрелки </w:t>
      </w:r>
    </w:p>
    <w:p w:rsidR="001B0859" w:rsidRDefault="001B0859" w:rsidP="008015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0151A" w:rsidRDefault="0080151A" w:rsidP="008015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5E4D1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2BAA" w:rsidRPr="009838D2" w:rsidRDefault="004F2BAA" w:rsidP="004F2BAA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Flip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4F2BAA" w:rsidRPr="004F2BAA" w:rsidRDefault="004F2BAA" w:rsidP="004F2BA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flip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80151A" w:rsidRPr="002015B6" w:rsidRDefault="007A1349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="0080151A"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80151A"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только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80151A" w:rsidRPr="002015B6" w:rsidRDefault="007A1349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80151A"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80151A"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8015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Default="0069772D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</w:t>
      </w:r>
      <w:r w:rsidR="0080151A" w:rsidRPr="008015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80151A" w:rsidRPr="008015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80151A" w:rsidRPr="0069772D" w:rsidRDefault="0080151A" w:rsidP="0069772D">
      <w:pPr>
        <w:pStyle w:val="aff8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type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string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69772D">
        <w:rPr>
          <w:rFonts w:ascii="Times New Roman" w:hAnsi="Times New Roman" w:cs="Times New Roman"/>
          <w:sz w:val="24"/>
          <w:szCs w:val="24"/>
        </w:rPr>
        <w:t>“vertically”, “horizontally”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4F2BAA" w:rsidRDefault="0080151A" w:rsidP="001B085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возвращает массив изображений, отраженных по вертикальной или горизонтальной оси</w:t>
      </w:r>
    </w:p>
    <w:p w:rsidR="0069772D" w:rsidRDefault="0069772D" w:rsidP="008015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0151A" w:rsidRDefault="0080151A" w:rsidP="008015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5E4D1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F2BAA" w:rsidRPr="009838D2" w:rsidRDefault="004F2BAA" w:rsidP="004F2BAA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Класс</w:t>
      </w:r>
      <w:r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Pr="009838D2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  <w:r w:rsidRPr="00983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Blur</w:t>
      </w:r>
      <w:r w:rsidRPr="009838D2">
        <w:rPr>
          <w:rFonts w:ascii="Times New Roman" w:hAnsi="Times New Roman" w:cs="Times New Roman"/>
          <w:sz w:val="24"/>
          <w:szCs w:val="24"/>
        </w:rPr>
        <w:t>Action</w:t>
      </w:r>
      <w:proofErr w:type="spellEnd"/>
    </w:p>
    <w:p w:rsidR="004F2BAA" w:rsidRPr="004F2BAA" w:rsidRDefault="004F2BAA" w:rsidP="004F2BA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На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 xml:space="preserve">именование в файле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конфигурации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  <w:r w:rsidRPr="00677F8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“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blur</w:t>
      </w:r>
      <w:r w:rsidRPr="009838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”</w:t>
      </w:r>
    </w:p>
    <w:p w:rsidR="0080151A" w:rsidRPr="007A1349" w:rsidRDefault="007A1349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SRC</w:t>
      </w:r>
      <w:r w:rsidR="0080151A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80151A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только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  <w:r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’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ы</w:t>
      </w:r>
    </w:p>
    <w:p w:rsidR="0080151A" w:rsidRPr="007A1349" w:rsidRDefault="007A1349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DST</w:t>
      </w:r>
      <w:r w:rsidR="0080151A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="0080151A" w:rsidRPr="007A1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8015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placeholder</w:t>
      </w:r>
    </w:p>
    <w:p w:rsidR="0069772D" w:rsidRDefault="0080151A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ru-RU"/>
        </w:rPr>
        <w:t>Параметры</w:t>
      </w:r>
      <w:r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:</w:t>
      </w:r>
      <w:proofErr w:type="gramEnd"/>
      <w:r w:rsidRP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 </w:t>
      </w:r>
    </w:p>
    <w:p w:rsidR="0069772D" w:rsidRPr="0069772D" w:rsidRDefault="0080151A" w:rsidP="0069772D">
      <w:pPr>
        <w:pStyle w:val="aff8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filter </w:t>
      </w:r>
      <w:r w:rsidRPr="0069772D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string </w:t>
      </w:r>
      <w:r w:rsidRPr="006977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69772D">
        <w:rPr>
          <w:rFonts w:ascii="Times New Roman" w:hAnsi="Times New Roman" w:cs="Times New Roman"/>
          <w:sz w:val="24"/>
          <w:szCs w:val="24"/>
        </w:rPr>
        <w:t>“homogeneous”, “</w:t>
      </w:r>
      <w:r w:rsidR="004B2605" w:rsidRPr="0069772D">
        <w:rPr>
          <w:rFonts w:ascii="Times New Roman" w:hAnsi="Times New Roman" w:cs="Times New Roman"/>
          <w:sz w:val="24"/>
          <w:szCs w:val="24"/>
        </w:rPr>
        <w:t>gaussian</w:t>
      </w:r>
      <w:r w:rsidRPr="0069772D">
        <w:rPr>
          <w:rFonts w:ascii="Times New Roman" w:hAnsi="Times New Roman" w:cs="Times New Roman"/>
          <w:sz w:val="24"/>
          <w:szCs w:val="24"/>
        </w:rPr>
        <w:t>”</w:t>
      </w:r>
      <w:r w:rsidR="004B2605" w:rsidRPr="0069772D">
        <w:rPr>
          <w:rFonts w:ascii="Times New Roman" w:hAnsi="Times New Roman" w:cs="Times New Roman"/>
          <w:sz w:val="24"/>
          <w:szCs w:val="24"/>
        </w:rPr>
        <w:t>, “median”, “bilateral”</w:t>
      </w:r>
      <w:proofErr w:type="gramStart"/>
      <w:r w:rsidRPr="0069772D">
        <w:rPr>
          <w:rFonts w:ascii="Times New Roman" w:hAnsi="Times New Roman" w:cs="Times New Roman"/>
          <w:sz w:val="24"/>
          <w:szCs w:val="24"/>
        </w:rPr>
        <w:t>)</w:t>
      </w:r>
      <w:r w:rsidR="004B2605" w:rsidRPr="0069772D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="004B2605" w:rsidRPr="0069772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151A" w:rsidRPr="0069772D" w:rsidRDefault="004B2605" w:rsidP="0069772D">
      <w:pPr>
        <w:pStyle w:val="aff8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69772D">
        <w:rPr>
          <w:rFonts w:ascii="Times New Roman" w:hAnsi="Times New Roman" w:cs="Times New Roman"/>
          <w:sz w:val="24"/>
          <w:szCs w:val="24"/>
        </w:rPr>
        <w:t>kernel_length</w:t>
      </w:r>
      <w:proofErr w:type="spellEnd"/>
      <w:r w:rsidRPr="00697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72D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69772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772D">
        <w:rPr>
          <w:rFonts w:ascii="Times New Roman" w:hAnsi="Times New Roman" w:cs="Times New Roman"/>
          <w:sz w:val="24"/>
          <w:szCs w:val="24"/>
        </w:rPr>
        <w:t>(</w:t>
      </w:r>
      <w:r w:rsidRPr="0069772D">
        <w:rPr>
          <w:rFonts w:ascii="Times New Roman" w:hAnsi="Times New Roman" w:cs="Times New Roman"/>
          <w:sz w:val="24"/>
          <w:szCs w:val="24"/>
          <w:lang w:val="ru-RU"/>
        </w:rPr>
        <w:t>размер</w:t>
      </w:r>
      <w:r w:rsidRPr="0069772D">
        <w:rPr>
          <w:rFonts w:ascii="Times New Roman" w:hAnsi="Times New Roman" w:cs="Times New Roman"/>
          <w:sz w:val="24"/>
          <w:szCs w:val="24"/>
        </w:rPr>
        <w:t xml:space="preserve"> </w:t>
      </w:r>
      <w:r w:rsidRPr="0069772D">
        <w:rPr>
          <w:rFonts w:ascii="Times New Roman" w:hAnsi="Times New Roman" w:cs="Times New Roman"/>
          <w:sz w:val="24"/>
          <w:szCs w:val="24"/>
          <w:lang w:val="ru-RU"/>
        </w:rPr>
        <w:t>ядра</w:t>
      </w:r>
      <w:r w:rsidRPr="0069772D">
        <w:rPr>
          <w:rFonts w:ascii="Times New Roman" w:hAnsi="Times New Roman" w:cs="Times New Roman"/>
          <w:sz w:val="24"/>
          <w:szCs w:val="24"/>
        </w:rPr>
        <w:t xml:space="preserve"> </w:t>
      </w:r>
      <w:r w:rsidRPr="0069772D">
        <w:rPr>
          <w:rFonts w:ascii="Times New Roman" w:hAnsi="Times New Roman" w:cs="Times New Roman"/>
          <w:sz w:val="24"/>
          <w:szCs w:val="24"/>
          <w:lang w:val="ru-RU"/>
        </w:rPr>
        <w:t>размытия</w:t>
      </w:r>
      <w:r w:rsidRPr="0069772D">
        <w:rPr>
          <w:rFonts w:ascii="Times New Roman" w:hAnsi="Times New Roman" w:cs="Times New Roman"/>
          <w:sz w:val="24"/>
          <w:szCs w:val="24"/>
        </w:rPr>
        <w:t xml:space="preserve"> 1-31)</w:t>
      </w:r>
    </w:p>
    <w:p w:rsidR="0080151A" w:rsidRPr="0080151A" w:rsidRDefault="0080151A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proofErr w:type="gramStart"/>
      <w:r w:rsidRPr="005E4D16">
        <w:rPr>
          <w:rFonts w:ascii="Times New Roman" w:hAnsi="Times New Roman" w:cs="Times New Roman"/>
          <w:sz w:val="24"/>
          <w:szCs w:val="24"/>
          <w:u w:val="single"/>
          <w:lang w:val="ru-RU"/>
        </w:rPr>
        <w:t>Описание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597AD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597A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возвращает массив изображений, размытых с использованием выбранного фильтра</w:t>
      </w:r>
    </w:p>
    <w:p w:rsidR="0080151A" w:rsidRDefault="0080151A" w:rsidP="0080151A">
      <w:pPr>
        <w:spacing w:line="276" w:lineRule="auto"/>
        <w:ind w:left="72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4F2BAA" w:rsidRDefault="00221619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lastRenderedPageBreak/>
        <w:t>3</w:t>
      </w:r>
      <w:r w:rsid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.3</w:t>
      </w:r>
      <w:r w:rsidR="004F2BAA" w:rsidRP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. </w:t>
      </w:r>
      <w:r w:rsid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Запуск утилиты </w:t>
      </w:r>
    </w:p>
    <w:p w:rsidR="004F2BAA" w:rsidRDefault="004F2BAA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Для запуска утилиты необходимо запустить исполняемый </w:t>
      </w:r>
      <w:r w:rsidRP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exe</w:t>
      </w:r>
      <w:r w:rsidRP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файл программы, передав в него путь к файлу конфигурации в качестве аргумента. </w:t>
      </w:r>
    </w:p>
    <w:p w:rsidR="004F2BAA" w:rsidRDefault="004F2BAA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4F2BAA" w:rsidRDefault="00221619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3</w:t>
      </w:r>
      <w:r w:rsid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.4. Ошибки и сбои </w:t>
      </w:r>
    </w:p>
    <w:p w:rsidR="004F2BAA" w:rsidRDefault="004F2BAA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Информация обо всех ошибках и сбоях, возникших во время </w:t>
      </w:r>
      <w:r w:rsidR="002015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выполнения программы заноси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тся в отдельный файл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log</w:t>
      </w:r>
      <w:r w:rsidRP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output</w:t>
      </w:r>
      <w:r w:rsidRPr="004F2BA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txt</w:t>
      </w:r>
    </w:p>
    <w:p w:rsidR="004F2BAA" w:rsidRDefault="004F2BAA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1B0859" w:rsidRDefault="00221619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3</w:t>
      </w:r>
      <w:r w:rsidR="001B085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.5. Тестирование</w:t>
      </w:r>
    </w:p>
    <w:p w:rsidR="001B0859" w:rsidRDefault="00260241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Для тестирования </w:t>
      </w:r>
      <w:r w:rsidR="001B085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программы предусмотрены 4 файла конфигурации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</w:t>
      </w:r>
      <w:proofErr w:type="gramStart"/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json</w:t>
      </w:r>
      <w:proofErr w:type="spellEnd"/>
      <w:proofErr w:type="gramEnd"/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_2.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json</w:t>
      </w:r>
      <w:proofErr w:type="spellEnd"/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…)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="001B085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идущие вместе с ними каталоги с наборами изображений 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(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input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_1,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input</w:t>
      </w:r>
      <w:r w:rsidRPr="002602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_2, …)</w:t>
      </w:r>
    </w:p>
    <w:p w:rsidR="00792429" w:rsidRDefault="00792429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</w:p>
    <w:p w:rsidR="007A4E67" w:rsidRPr="007A4E67" w:rsidRDefault="00260241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Разберём работу прог</w:t>
      </w:r>
      <w:r w:rsidR="007924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раммы на примере третьего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файла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конфигурации </w:t>
      </w:r>
      <w:r w:rsidR="007A4E67" w:rsidRPr="007A4E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:</w:t>
      </w:r>
      <w:proofErr w:type="gramEnd"/>
    </w:p>
    <w:p w:rsidR="004F2BAA" w:rsidRPr="007A4E67" w:rsidRDefault="00792429" w:rsidP="004F2BAA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139700</wp:posOffset>
                </wp:positionV>
                <wp:extent cx="1720850" cy="1576705"/>
                <wp:effectExtent l="0" t="0" r="0" b="4445"/>
                <wp:wrapSquare wrapText="bothSides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850" cy="1576705"/>
                          <a:chOff x="-101600" y="107950"/>
                          <a:chExt cx="1720850" cy="1576705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07950"/>
                            <a:ext cx="1410710" cy="109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-101600" y="13970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4E67" w:rsidRPr="00A46DB7" w:rsidRDefault="00221619" w:rsidP="007A4E67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="007A4E67"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A4E67"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fldChar w:fldCharType="begin"/>
                              </w:r>
                              <w:r w:rsidR="007A4E67"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instrText xml:space="preserve"> SEQ Действие \* ARABIC </w:instrText>
                              </w:r>
                              <w:r w:rsidR="007A4E67"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fldChar w:fldCharType="separate"/>
                              </w:r>
                              <w:r w:rsidR="00BB0906"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</w:rPr>
                                <w:t>1</w:t>
                              </w:r>
                              <w:r w:rsidR="007A4E67"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" o:spid="_x0000_s1026" style="position:absolute;left:0;text-align:left;margin-left:-7.9pt;margin-top:11pt;width:135.5pt;height:124.15pt;z-index:251661312;mso-width-relative:margin;mso-height-relative:margin" coordorigin="-1016,1079" coordsize="17208,15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left:1016;top:1079;width:14107;height:10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-1016;top:13970;width:1720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7A4E67" w:rsidRPr="00A46DB7" w:rsidRDefault="00221619" w:rsidP="007A4E67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="007A4E67"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A4E67"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fldChar w:fldCharType="begin"/>
                        </w:r>
                        <w:r w:rsidR="007A4E67"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instrText xml:space="preserve"> SEQ Действие \* ARABIC </w:instrText>
                        </w:r>
                        <w:r w:rsidR="007A4E67"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fldChar w:fldCharType="separate"/>
                        </w:r>
                        <w:r w:rsidR="00BB0906">
                          <w:rPr>
                            <w:rFonts w:ascii="Times New Roman" w:hAnsi="Times New Roman" w:cs="Times New Roman"/>
                            <w:noProof/>
                            <w:szCs w:val="22"/>
                          </w:rPr>
                          <w:t>1</w:t>
                        </w:r>
                        <w:r w:rsidR="007A4E67"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842387C" wp14:editId="2F7DC1DE">
                <wp:simplePos x="0" y="0"/>
                <wp:positionH relativeFrom="column">
                  <wp:posOffset>1823720</wp:posOffset>
                </wp:positionH>
                <wp:positionV relativeFrom="paragraph">
                  <wp:posOffset>137160</wp:posOffset>
                </wp:positionV>
                <wp:extent cx="1866900" cy="1576705"/>
                <wp:effectExtent l="0" t="0" r="0" b="4445"/>
                <wp:wrapSquare wrapText="bothSides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576705"/>
                          <a:chOff x="-101600" y="107950"/>
                          <a:chExt cx="1720850" cy="157670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65" y="107950"/>
                            <a:ext cx="1537301" cy="118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101600" y="13970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92429" w:rsidRPr="00A46DB7" w:rsidRDefault="00221619" w:rsidP="0079242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92429" w:rsidRPr="00A46DB7"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2387C" id="Группа 13" o:spid="_x0000_s1029" style="position:absolute;left:0;text-align:left;margin-left:143.6pt;margin-top:10.8pt;width:147pt;height:124.15pt;z-index:251663360;mso-width-relative:margin;mso-height-relative:margin" coordorigin="-1016,1079" coordsize="17208,15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">
                <v:shape id="Рисунок 14" o:spid="_x0000_s1030" type="#_x0000_t75" style="position:absolute;left:154;top:1079;width:15373;height:11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">
                  <v:imagedata r:id="rId19" o:title=""/>
                </v:shape>
                <v:shape id="Надпись 15" o:spid="_x0000_s1031" type="#_x0000_t202" style="position:absolute;left:-1016;top:13970;width:1720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792429" w:rsidRPr="00A46DB7" w:rsidRDefault="00221619" w:rsidP="00792429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92429" w:rsidRPr="00A46DB7"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C4830E6" wp14:editId="7888F04C">
                <wp:simplePos x="0" y="0"/>
                <wp:positionH relativeFrom="column">
                  <wp:posOffset>3804920</wp:posOffset>
                </wp:positionH>
                <wp:positionV relativeFrom="paragraph">
                  <wp:posOffset>134620</wp:posOffset>
                </wp:positionV>
                <wp:extent cx="1866900" cy="1576705"/>
                <wp:effectExtent l="0" t="0" r="0" b="4445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576705"/>
                          <a:chOff x="-101600" y="107950"/>
                          <a:chExt cx="1720850" cy="1576705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" y="107950"/>
                            <a:ext cx="1420401" cy="118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01600" y="13970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92429" w:rsidRPr="00A46DB7" w:rsidRDefault="00221619" w:rsidP="0079242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92429" w:rsidRPr="00A46DB7"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830E6" id="Группа 16" o:spid="_x0000_s1032" style="position:absolute;left:0;text-align:left;margin-left:299.6pt;margin-top:10.6pt;width:147pt;height:124.15pt;z-index:251665408;mso-width-relative:margin;mso-height-relative:margin" coordorigin="-1016,1079" coordsize="17208,15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">
                <v:shape id="Рисунок 17" o:spid="_x0000_s1033" type="#_x0000_t75" style="position:absolute;left:739;top:1079;width:14204;height:11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">
                  <v:imagedata r:id="rId21" o:title=""/>
                </v:shape>
                <v:shape id="Надпись 18" o:spid="_x0000_s1034" type="#_x0000_t202" style="position:absolute;left:-1016;top:13970;width:1720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792429" w:rsidRPr="00A46DB7" w:rsidRDefault="00221619" w:rsidP="00792429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92429" w:rsidRPr="00A46DB7"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7A4E67" w:rsidRDefault="007A4E67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A4E67" w:rsidRDefault="007A4E67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BB38A6" wp14:editId="15791FB5">
                <wp:simplePos x="0" y="0"/>
                <wp:positionH relativeFrom="column">
                  <wp:posOffset>3770946</wp:posOffset>
                </wp:positionH>
                <wp:positionV relativeFrom="paragraph">
                  <wp:posOffset>0</wp:posOffset>
                </wp:positionV>
                <wp:extent cx="1866900" cy="1665604"/>
                <wp:effectExtent l="0" t="0" r="0" b="0"/>
                <wp:wrapSquare wrapText="bothSides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665604"/>
                          <a:chOff x="-150476" y="107951"/>
                          <a:chExt cx="1720850" cy="1665604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002" y="107951"/>
                            <a:ext cx="1382372" cy="1377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-150476" y="14859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92429" w:rsidRPr="00A46DB7" w:rsidRDefault="00221619" w:rsidP="0079242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92429" w:rsidRPr="00A46DB7"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38A6" id="Группа 37" o:spid="_x0000_s1035" style="position:absolute;left:0;text-align:left;margin-left:296.9pt;margin-top:0;width:147pt;height:131.15pt;z-index:251671552;mso-width-relative:margin;mso-height-relative:margin" coordorigin="-1504,1079" coordsize="17208,16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">
                <v:shape id="Рисунок 38" o:spid="_x0000_s1036" type="#_x0000_t75" style="position:absolute;left:1880;top:1079;width:13823;height:1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">
                  <v:imagedata r:id="rId23" o:title=""/>
                </v:shape>
                <v:shape id="Надпись 39" o:spid="_x0000_s1037" type="#_x0000_t202" style="position:absolute;left:-1504;top:14859;width:17207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792429" w:rsidRPr="00A46DB7" w:rsidRDefault="00221619" w:rsidP="00792429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92429" w:rsidRPr="00A46DB7"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CBB38A6" wp14:editId="15791FB5">
                <wp:simplePos x="0" y="0"/>
                <wp:positionH relativeFrom="column">
                  <wp:posOffset>1845310</wp:posOffset>
                </wp:positionH>
                <wp:positionV relativeFrom="paragraph">
                  <wp:posOffset>195</wp:posOffset>
                </wp:positionV>
                <wp:extent cx="1866900" cy="1576705"/>
                <wp:effectExtent l="0" t="0" r="0" b="4445"/>
                <wp:wrapSquare wrapText="bothSides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576705"/>
                          <a:chOff x="-101600" y="107950"/>
                          <a:chExt cx="1720850" cy="157670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296" y="107950"/>
                            <a:ext cx="1413636" cy="118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-101600" y="13970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92429" w:rsidRPr="00A46DB7" w:rsidRDefault="00221619" w:rsidP="0079242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92429" w:rsidRPr="00A46DB7"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38A6" id="Группа 34" o:spid="_x0000_s1038" style="position:absolute;left:0;text-align:left;margin-left:145.3pt;margin-top:0;width:147pt;height:124.15pt;z-index:251669504;mso-width-relative:margin;mso-height-relative:margin" coordorigin="-1016,1079" coordsize="17208,15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">
                <v:shape id="Рисунок 35" o:spid="_x0000_s1039" type="#_x0000_t75" style="position:absolute;left:772;top:1079;width:14137;height:11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">
                  <v:imagedata r:id="rId25" o:title=""/>
                </v:shape>
                <v:shape id="Надпись 36" o:spid="_x0000_s1040" type="#_x0000_t202" style="position:absolute;left:-1016;top:13970;width:1720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792429" w:rsidRPr="00A46DB7" w:rsidRDefault="00221619" w:rsidP="00792429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92429" w:rsidRPr="00A46DB7"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CBB38A6" wp14:editId="15791FB5">
                <wp:simplePos x="0" y="0"/>
                <wp:positionH relativeFrom="column">
                  <wp:posOffset>-135538</wp:posOffset>
                </wp:positionH>
                <wp:positionV relativeFrom="paragraph">
                  <wp:posOffset>49</wp:posOffset>
                </wp:positionV>
                <wp:extent cx="1866900" cy="1571019"/>
                <wp:effectExtent l="0" t="0" r="0" b="0"/>
                <wp:wrapSquare wrapText="bothSides"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571019"/>
                          <a:chOff x="-101600" y="113636"/>
                          <a:chExt cx="1720850" cy="1571019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" y="113636"/>
                            <a:ext cx="1420401" cy="1177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-101600" y="1397000"/>
                            <a:ext cx="17208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92429" w:rsidRPr="00A46DB7" w:rsidRDefault="00221619" w:rsidP="0079242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color w:val="222222"/>
                                  <w:szCs w:val="22"/>
                                  <w:shd w:val="clear" w:color="auto" w:fill="FFFFFF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Операция</w:t>
                              </w:r>
                              <w:r w:rsidRPr="00A46DB7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792429" w:rsidRPr="00A46DB7">
                                <w:rPr>
                                  <w:rFonts w:ascii="Times New Roman" w:hAnsi="Times New Roman" w:cs="Times New Roman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38A6" id="Группа 31" o:spid="_x0000_s1041" style="position:absolute;left:0;text-align:left;margin-left:-10.65pt;margin-top:0;width:147pt;height:123.7pt;z-index:251667456;mso-width-relative:margin;mso-height-relative:margin" coordorigin="-1016,1136" coordsize="17208,157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">
                <v:shape id="Рисунок 32" o:spid="_x0000_s1042" type="#_x0000_t75" style="position:absolute;left:739;top:1136;width:14204;height:1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">
                  <v:imagedata r:id="rId27" o:title=""/>
                </v:shape>
                <v:shape id="Надпись 33" o:spid="_x0000_s1043" type="#_x0000_t202" style="position:absolute;left:-1016;top:13970;width:1720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:rsidR="00792429" w:rsidRPr="00A46DB7" w:rsidRDefault="00221619" w:rsidP="00792429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color w:val="222222"/>
                            <w:szCs w:val="22"/>
                            <w:shd w:val="clear" w:color="auto" w:fill="FFFFFF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Операция</w:t>
                        </w:r>
                        <w:r w:rsidRPr="00A46DB7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792429" w:rsidRPr="00A46DB7">
                          <w:rPr>
                            <w:rFonts w:ascii="Times New Roman" w:hAnsi="Times New Roman" w:cs="Times New Roman"/>
                            <w:szCs w:val="22"/>
                            <w:lang w:val="ru-RU"/>
                          </w:rPr>
                          <w:t>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92429" w:rsidRDefault="00221619" w:rsidP="001B085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Операция</w:t>
      </w:r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загрузка изображений из папки </w:t>
      </w:r>
      <w:r w:rsidR="00792429">
        <w:rPr>
          <w:rFonts w:ascii="Times New Roman" w:hAnsi="Times New Roman" w:cs="Times New Roman"/>
          <w:sz w:val="24"/>
          <w:szCs w:val="24"/>
        </w:rPr>
        <w:t>input</w:t>
      </w:r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>_3</w:t>
      </w:r>
    </w:p>
    <w:p w:rsidR="00792429" w:rsidRPr="00182AE0" w:rsidRDefault="00221619" w:rsidP="0079242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Операции </w:t>
      </w:r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>2-</w:t>
      </w:r>
      <w:proofErr w:type="gramStart"/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="00792429" w:rsidRPr="007924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размытие загруженных изображений фильтром Гаусса с </w:t>
      </w:r>
      <w:r w:rsidR="00A46DB7">
        <w:rPr>
          <w:rFonts w:ascii="Times New Roman" w:hAnsi="Times New Roman" w:cs="Times New Roman"/>
          <w:sz w:val="24"/>
          <w:szCs w:val="24"/>
          <w:lang w:val="ru-RU"/>
        </w:rPr>
        <w:t xml:space="preserve">размером </w:t>
      </w:r>
      <w:r w:rsidR="00792429">
        <w:rPr>
          <w:rFonts w:ascii="Times New Roman" w:hAnsi="Times New Roman" w:cs="Times New Roman"/>
          <w:sz w:val="24"/>
          <w:szCs w:val="24"/>
          <w:lang w:val="ru-RU"/>
        </w:rPr>
        <w:t xml:space="preserve">ядром размытия </w:t>
      </w:r>
      <w:r w:rsidR="00182AE0" w:rsidRPr="00182AE0">
        <w:rPr>
          <w:rFonts w:ascii="Times New Roman" w:hAnsi="Times New Roman" w:cs="Times New Roman"/>
          <w:sz w:val="24"/>
          <w:szCs w:val="24"/>
          <w:lang w:val="ru-RU"/>
        </w:rPr>
        <w:t>8-16-24-31</w:t>
      </w:r>
    </w:p>
    <w:p w:rsidR="00182AE0" w:rsidRDefault="00221619" w:rsidP="0079242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Операция </w:t>
      </w:r>
      <w:proofErr w:type="gramStart"/>
      <w:r w:rsidR="00182AE0">
        <w:rPr>
          <w:rFonts w:ascii="Times New Roman" w:hAnsi="Times New Roman" w:cs="Times New Roman"/>
          <w:sz w:val="24"/>
          <w:szCs w:val="24"/>
          <w:lang w:val="ru-RU"/>
        </w:rPr>
        <w:t xml:space="preserve">6 </w:t>
      </w:r>
      <w:r w:rsidR="00182AE0" w:rsidRPr="00A46DB7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="00182AE0" w:rsidRPr="00A46D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2AE0">
        <w:rPr>
          <w:rFonts w:ascii="Times New Roman" w:hAnsi="Times New Roman" w:cs="Times New Roman"/>
          <w:sz w:val="24"/>
          <w:szCs w:val="24"/>
          <w:lang w:val="ru-RU"/>
        </w:rPr>
        <w:t>сохранени</w:t>
      </w:r>
      <w:r w:rsidR="00A46DB7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182AE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46DB7">
        <w:rPr>
          <w:rFonts w:ascii="Times New Roman" w:hAnsi="Times New Roman" w:cs="Times New Roman"/>
          <w:sz w:val="24"/>
          <w:szCs w:val="24"/>
          <w:lang w:val="ru-RU"/>
        </w:rPr>
        <w:t>исходного набора изображений и четырех наборов размытых изображений</w:t>
      </w:r>
      <w:r w:rsidR="00A46DB7" w:rsidRPr="00A46D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46DB7">
        <w:rPr>
          <w:rFonts w:ascii="Times New Roman" w:hAnsi="Times New Roman" w:cs="Times New Roman"/>
          <w:sz w:val="24"/>
          <w:szCs w:val="24"/>
          <w:lang w:val="ru-RU"/>
        </w:rPr>
        <w:t xml:space="preserve">в папку </w:t>
      </w:r>
      <w:r w:rsidR="00A46DB7">
        <w:rPr>
          <w:rFonts w:ascii="Times New Roman" w:hAnsi="Times New Roman" w:cs="Times New Roman"/>
          <w:sz w:val="24"/>
          <w:szCs w:val="24"/>
        </w:rPr>
        <w:t>output</w:t>
      </w:r>
      <w:r w:rsidR="00A46DB7" w:rsidRPr="00A46DB7">
        <w:rPr>
          <w:rFonts w:ascii="Times New Roman" w:hAnsi="Times New Roman" w:cs="Times New Roman"/>
          <w:sz w:val="24"/>
          <w:szCs w:val="24"/>
          <w:lang w:val="ru-RU"/>
        </w:rPr>
        <w:t>_3</w:t>
      </w:r>
    </w:p>
    <w:p w:rsidR="00E26ED5" w:rsidRPr="00A46DB7" w:rsidRDefault="00E26ED5" w:rsidP="0079242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46DB7" w:rsidRPr="00E26ED5" w:rsidRDefault="00A46DB7" w:rsidP="0079242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74D4E8" wp14:editId="48188798">
                <wp:simplePos x="0" y="0"/>
                <wp:positionH relativeFrom="column">
                  <wp:posOffset>2058670</wp:posOffset>
                </wp:positionH>
                <wp:positionV relativeFrom="paragraph">
                  <wp:posOffset>1382395</wp:posOffset>
                </wp:positionV>
                <wp:extent cx="1943100" cy="635"/>
                <wp:effectExtent l="0" t="0" r="0" b="0"/>
                <wp:wrapSquare wrapText="bothSides"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6DB7" w:rsidRPr="00A46DB7" w:rsidRDefault="00A46DB7" w:rsidP="00A46DB7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22"/>
                              </w:rPr>
                            </w:pPr>
                            <w:proofErr w:type="spellStart"/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Размер</w:t>
                            </w:r>
                            <w:proofErr w:type="spellEnd"/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ядра</w:t>
                            </w:r>
                            <w:proofErr w:type="spellEnd"/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 </w:t>
                            </w:r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fldChar w:fldCharType="begin"/>
                            </w:r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instrText xml:space="preserve"> SEQ Размер_ядра_ \* ARABIC </w:instrText>
                            </w:r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fldChar w:fldCharType="separate"/>
                            </w:r>
                            <w:r w:rsidR="00BB0906">
                              <w:rPr>
                                <w:rFonts w:ascii="Times New Roman" w:hAnsi="Times New Roman" w:cs="Times New Roman"/>
                                <w:noProof/>
                                <w:szCs w:val="22"/>
                              </w:rPr>
                              <w:t>1</w:t>
                            </w:r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fldChar w:fldCharType="end"/>
                            </w:r>
                            <w:r w:rsidRPr="00A46DB7">
                              <w:rPr>
                                <w:rFonts w:ascii="Times New Roman" w:hAnsi="Times New Roman" w:cs="Times New Roman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4D4E8" id="Надпись 48" o:spid="_x0000_s1044" type="#_x0000_t202" style="position:absolute;left:0;text-align:left;margin-left:162.1pt;margin-top:108.85pt;width:15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" stroked="f">
                <v:textbox style="mso-fit-shape-to-text:t" inset="0,0,0,0">
                  <w:txbxContent>
                    <w:p w:rsidR="00A46DB7" w:rsidRPr="00A46DB7" w:rsidRDefault="00A46DB7" w:rsidP="00A46DB7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noProof/>
                          <w:szCs w:val="22"/>
                        </w:rPr>
                      </w:pPr>
                      <w:proofErr w:type="spellStart"/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t>Размер</w:t>
                      </w:r>
                      <w:proofErr w:type="spellEnd"/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t>ядра</w:t>
                      </w:r>
                      <w:proofErr w:type="spellEnd"/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t xml:space="preserve">  </w:t>
                      </w:r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fldChar w:fldCharType="begin"/>
                      </w:r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instrText xml:space="preserve"> SEQ Размер_ядра_ \* ARABIC </w:instrText>
                      </w:r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fldChar w:fldCharType="separate"/>
                      </w:r>
                      <w:r w:rsidR="00BB0906">
                        <w:rPr>
                          <w:rFonts w:ascii="Times New Roman" w:hAnsi="Times New Roman" w:cs="Times New Roman"/>
                          <w:noProof/>
                          <w:szCs w:val="22"/>
                        </w:rPr>
                        <w:t>1</w:t>
                      </w:r>
                      <w:r w:rsidRPr="00A46DB7">
                        <w:rPr>
                          <w:rFonts w:ascii="Times New Roman" w:hAnsi="Times New Roman" w:cs="Times New Roman"/>
                          <w:szCs w:val="22"/>
                        </w:rPr>
                        <w:fldChar w:fldCharType="end"/>
                      </w:r>
                      <w:r w:rsidRPr="00A46DB7">
                        <w:rPr>
                          <w:rFonts w:ascii="Times New Roman" w:hAnsi="Times New Roman" w:cs="Times New Roman"/>
                          <w:szCs w:val="22"/>
                          <w:lang w:val="ru-RU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84D5000">
            <wp:simplePos x="0" y="0"/>
            <wp:positionH relativeFrom="column">
              <wp:posOffset>2058670</wp:posOffset>
            </wp:positionH>
            <wp:positionV relativeFrom="paragraph">
              <wp:posOffset>303530</wp:posOffset>
            </wp:positionV>
            <wp:extent cx="1943100" cy="1021715"/>
            <wp:effectExtent l="0" t="0" r="0" b="698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6ED5">
        <w:rPr>
          <w:rFonts w:ascii="Times New Roman" w:hAnsi="Times New Roman" w:cs="Times New Roman"/>
          <w:sz w:val="24"/>
          <w:szCs w:val="24"/>
          <w:lang w:val="ru-RU"/>
        </w:rPr>
        <w:t xml:space="preserve">Примеры изображений на выходе </w:t>
      </w:r>
    </w:p>
    <w:p w:rsidR="00A46DB7" w:rsidRPr="00182AE0" w:rsidRDefault="00A46DB7" w:rsidP="0079242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B13976" wp14:editId="49F62E92">
                <wp:simplePos x="0" y="0"/>
                <wp:positionH relativeFrom="column">
                  <wp:posOffset>4116070</wp:posOffset>
                </wp:positionH>
                <wp:positionV relativeFrom="paragraph">
                  <wp:posOffset>1094740</wp:posOffset>
                </wp:positionV>
                <wp:extent cx="1943100" cy="635"/>
                <wp:effectExtent l="0" t="0" r="0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6DB7" w:rsidRPr="00A46DB7" w:rsidRDefault="00A46DB7" w:rsidP="00A46DB7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 w:rsidRPr="00A46DB7">
                              <w:rPr>
                                <w:rFonts w:ascii="Times New Roman" w:hAnsi="Times New Roman" w:cs="Times New Roman"/>
                              </w:rPr>
                              <w:t>Размер</w:t>
                            </w:r>
                            <w:proofErr w:type="spellEnd"/>
                            <w:r w:rsidRPr="00A46DB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6DB7">
                              <w:rPr>
                                <w:rFonts w:ascii="Times New Roman" w:hAnsi="Times New Roman" w:cs="Times New Roman"/>
                              </w:rPr>
                              <w:t>ядра</w:t>
                            </w:r>
                            <w:proofErr w:type="spellEnd"/>
                            <w:r w:rsidRPr="00A46DB7">
                              <w:rPr>
                                <w:rFonts w:ascii="Times New Roman" w:hAnsi="Times New Roman" w:cs="Times New Roman"/>
                              </w:rPr>
                              <w:t xml:space="preserve">  31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13976" id="Надпись 49" o:spid="_x0000_s1045" type="#_x0000_t202" style="position:absolute;left:0;text-align:left;margin-left:324.1pt;margin-top:86.2pt;width:15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" stroked="f">
                <v:textbox style="mso-fit-shape-to-text:t" inset="0,0,0,0">
                  <w:txbxContent>
                    <w:p w:rsidR="00A46DB7" w:rsidRPr="00A46DB7" w:rsidRDefault="00A46DB7" w:rsidP="00A46DB7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 w:rsidRPr="00A46DB7">
                        <w:rPr>
                          <w:rFonts w:ascii="Times New Roman" w:hAnsi="Times New Roman" w:cs="Times New Roman"/>
                        </w:rPr>
                        <w:t>Размер</w:t>
                      </w:r>
                      <w:proofErr w:type="spellEnd"/>
                      <w:r w:rsidRPr="00A46DB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A46DB7">
                        <w:rPr>
                          <w:rFonts w:ascii="Times New Roman" w:hAnsi="Times New Roman" w:cs="Times New Roman"/>
                        </w:rPr>
                        <w:t>ядра</w:t>
                      </w:r>
                      <w:proofErr w:type="spellEnd"/>
                      <w:r w:rsidRPr="00A46DB7">
                        <w:rPr>
                          <w:rFonts w:ascii="Times New Roman" w:hAnsi="Times New Roman" w:cs="Times New Roman"/>
                        </w:rPr>
                        <w:t xml:space="preserve">  31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4D5000" wp14:editId="5902F17B">
            <wp:extent cx="1943589" cy="102185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89" cy="102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AA52C7" wp14:editId="0436722A">
                <wp:simplePos x="0" y="0"/>
                <wp:positionH relativeFrom="column">
                  <wp:posOffset>1270</wp:posOffset>
                </wp:positionH>
                <wp:positionV relativeFrom="paragraph">
                  <wp:posOffset>1079500</wp:posOffset>
                </wp:positionV>
                <wp:extent cx="1943100" cy="635"/>
                <wp:effectExtent l="0" t="0" r="0" b="0"/>
                <wp:wrapSquare wrapText="bothSides"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46DB7" w:rsidRPr="00A46DB7" w:rsidRDefault="00A46DB7" w:rsidP="00A46DB7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Исходное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A52C7" id="Надпись 46" o:spid="_x0000_s1046" type="#_x0000_t202" style="position:absolute;left:0;text-align:left;margin-left:.1pt;margin-top:85pt;width:15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" stroked="f">
                <v:textbox style="mso-fit-shape-to-text:t" inset="0,0,0,0">
                  <w:txbxContent>
                    <w:p w:rsidR="00A46DB7" w:rsidRPr="00A46DB7" w:rsidRDefault="00A46DB7" w:rsidP="00A46DB7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Исходное изображение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1943589" cy="1022838"/>
            <wp:effectExtent l="0" t="0" r="0" b="635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89" cy="102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429" w:rsidRPr="00792429" w:rsidRDefault="00792429" w:rsidP="001B085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26ED5" w:rsidRDefault="00E26ED5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772D" w:rsidRDefault="0069772D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4</w:t>
      </w:r>
      <w:r w:rsidRPr="00E24C56">
        <w:rPr>
          <w:rFonts w:ascii="Times New Roman" w:hAnsi="Times New Roman" w:cs="Times New Roman"/>
          <w:b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 xml:space="preserve"> С</w:t>
      </w:r>
      <w:r w:rsidRPr="00E24C56">
        <w:rPr>
          <w:rFonts w:ascii="Times New Roman" w:hAnsi="Times New Roman" w:cs="Times New Roman"/>
          <w:b/>
          <w:sz w:val="28"/>
          <w:szCs w:val="24"/>
          <w:lang w:val="ru-RU"/>
        </w:rPr>
        <w:t>труктура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функционал</w:t>
      </w:r>
    </w:p>
    <w:p w:rsidR="0069772D" w:rsidRPr="00441D64" w:rsidRDefault="0069772D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772D" w:rsidRDefault="00221619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69772D" w:rsidRPr="00441D64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69772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9772D" w:rsidRPr="00441D6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9772D">
        <w:rPr>
          <w:rFonts w:ascii="Times New Roman" w:hAnsi="Times New Roman" w:cs="Times New Roman"/>
          <w:sz w:val="24"/>
          <w:szCs w:val="24"/>
          <w:lang w:val="ru-RU"/>
        </w:rPr>
        <w:t xml:space="preserve">Структура  </w:t>
      </w:r>
    </w:p>
    <w:p w:rsidR="0069772D" w:rsidRDefault="0069772D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772D" w:rsidRPr="00266002" w:rsidRDefault="0069772D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уровне исходного кода в программе можно выделить 2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части 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</w:p>
    <w:p w:rsidR="0069772D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1) </w:t>
      </w:r>
      <w:r>
        <w:rPr>
          <w:rFonts w:ascii="Times New Roman" w:hAnsi="Times New Roman" w:cs="Times New Roman"/>
          <w:sz w:val="24"/>
          <w:szCs w:val="24"/>
          <w:lang w:val="ru-RU"/>
        </w:rPr>
        <w:t>Ф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>ункциональную часть, вынесенную в отдельную библиотеку, подключаемую к проек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ту при сборке </w:t>
      </w:r>
    </w:p>
    <w:p w:rsidR="0069772D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2) Т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естовую </w:t>
      </w:r>
      <w:proofErr w:type="gramStart"/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часть, </w:t>
      </w:r>
      <w:r w:rsidRPr="005811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>содержащую</w:t>
      </w:r>
      <w:proofErr w:type="gramEnd"/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66002">
        <w:rPr>
          <w:rFonts w:ascii="Times New Roman" w:hAnsi="Times New Roman" w:cs="Times New Roman"/>
          <w:sz w:val="24"/>
          <w:szCs w:val="24"/>
        </w:rPr>
        <w:t>main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266002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26600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5811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58112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>которого</w:t>
      </w:r>
      <w:r w:rsidRPr="0058112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2660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непосредственно начинается выполнение программы </w:t>
      </w:r>
    </w:p>
    <w:p w:rsidR="0069772D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Связующим звеном между этими двумя компонентами является заголовочный файл </w:t>
      </w:r>
      <w:r>
        <w:rPr>
          <w:rFonts w:ascii="Times New Roman" w:hAnsi="Times New Roman" w:cs="Times New Roman"/>
          <w:sz w:val="24"/>
          <w:szCs w:val="24"/>
        </w:rPr>
        <w:t>entrance</w:t>
      </w:r>
      <w:r w:rsidRPr="00581127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который содержит основные функции библиотеки, доступные для пользователя. </w:t>
      </w:r>
    </w:p>
    <w:p w:rsidR="0069772D" w:rsidRPr="00581127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772D" w:rsidRDefault="00221619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69772D">
        <w:rPr>
          <w:rFonts w:ascii="Times New Roman" w:hAnsi="Times New Roman" w:cs="Times New Roman"/>
          <w:sz w:val="24"/>
          <w:szCs w:val="24"/>
          <w:lang w:val="ru-RU"/>
        </w:rPr>
        <w:t>.2. Функционал</w:t>
      </w:r>
    </w:p>
    <w:p w:rsidR="0069772D" w:rsidRDefault="0069772D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772D" w:rsidRDefault="0069772D" w:rsidP="00221619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входных данных система принимает файл конфигурации формата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A9119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При помо</w:t>
      </w:r>
      <w:r w:rsidR="00221619">
        <w:rPr>
          <w:rFonts w:ascii="Times New Roman" w:hAnsi="Times New Roman" w:cs="Times New Roman"/>
          <w:sz w:val="24"/>
          <w:szCs w:val="24"/>
          <w:lang w:val="ru-RU"/>
        </w:rPr>
        <w:t xml:space="preserve">щи массива объектов-действий,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 должен задать последовательность операций при обработке изображений. При этом пользователь может использовать только те инструкции и параметры, которые изложены в документации программы. </w:t>
      </w:r>
    </w:p>
    <w:p w:rsidR="00221619" w:rsidRDefault="00221619" w:rsidP="00221619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772D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Каждый объект-действие на первом этапе обработки считывается в формальный класс </w:t>
      </w:r>
      <w:r>
        <w:rPr>
          <w:rFonts w:ascii="Times New Roman" w:hAnsi="Times New Roman" w:cs="Times New Roman"/>
          <w:sz w:val="24"/>
          <w:szCs w:val="24"/>
        </w:rPr>
        <w:t>Layer</w:t>
      </w:r>
      <w:r w:rsidRPr="004E4CC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имеющий данные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атрибуты </w:t>
      </w:r>
      <w:r w:rsidRPr="00E24C56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</w:p>
    <w:p w:rsidR="00221619" w:rsidRPr="00E24C56" w:rsidRDefault="00221619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1619" w:rsidRDefault="0069772D" w:rsidP="0069772D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 w:rsidRPr="004E4CCF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val="ru-RU"/>
        </w:rPr>
        <w:drawing>
          <wp:inline distT="0" distB="0" distL="0" distR="0" wp14:anchorId="691E7251" wp14:editId="501469E3">
            <wp:extent cx="5731510" cy="155321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2D" w:rsidRDefault="0069772D" w:rsidP="0069772D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lastRenderedPageBreak/>
        <w:t xml:space="preserve">Перечень доступных действий, их функционал и параметры можно найти в п.3.2. </w:t>
      </w:r>
    </w:p>
    <w:p w:rsidR="0069772D" w:rsidRPr="0060707B" w:rsidRDefault="0069772D" w:rsidP="0069772D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В случае безошибочного считывания объекта-действия, созданный экзе</w:t>
      </w:r>
      <w:r w:rsidRPr="0060707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м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пляр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, перенаправляется в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ActionsFactory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, где в соответствии с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action</w:t>
      </w:r>
      <w:r w:rsidRPr="0060707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_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будет физически выполнено то или иное действие. </w:t>
      </w:r>
    </w:p>
    <w:p w:rsidR="0069772D" w:rsidRDefault="0069772D" w:rsidP="0069772D">
      <w:pPr>
        <w:pStyle w:val="aff7"/>
        <w:shd w:val="clear" w:color="auto" w:fill="FFFFFF"/>
        <w:spacing w:line="330" w:lineRule="atLeast"/>
        <w:jc w:val="both"/>
      </w:pPr>
      <w:r w:rsidRPr="004E4CCF">
        <w:rPr>
          <w:color w:val="222222"/>
          <w:shd w:val="clear" w:color="auto" w:fill="FFFFFF"/>
        </w:rPr>
        <w:t xml:space="preserve">Для разграничения массивов изображений, находящихся во внешней и в оперативной памяти, был реализован механизм </w:t>
      </w:r>
      <w:proofErr w:type="spellStart"/>
      <w:r w:rsidRPr="004E4CCF">
        <w:rPr>
          <w:color w:val="222222"/>
          <w:shd w:val="clear" w:color="auto" w:fill="FFFFFF"/>
        </w:rPr>
        <w:t>placeholder</w:t>
      </w:r>
      <w:proofErr w:type="spellEnd"/>
      <w:r w:rsidRPr="004E4CCF">
        <w:rPr>
          <w:color w:val="222222"/>
          <w:shd w:val="clear" w:color="auto" w:fill="FFFFFF"/>
        </w:rPr>
        <w:t xml:space="preserve">. </w:t>
      </w:r>
      <w:proofErr w:type="spellStart"/>
      <w:proofErr w:type="gramStart"/>
      <w:r w:rsidRPr="004E4CCF">
        <w:rPr>
          <w:color w:val="222222"/>
          <w:shd w:val="clear" w:color="auto" w:fill="FFFFFF"/>
        </w:rPr>
        <w:t>Placeholder</w:t>
      </w:r>
      <w:proofErr w:type="spellEnd"/>
      <w:r w:rsidRPr="004E4CCF">
        <w:rPr>
          <w:color w:val="222222"/>
          <w:shd w:val="clear" w:color="auto" w:fill="FFFFFF"/>
        </w:rPr>
        <w:t xml:space="preserve">  —</w:t>
      </w:r>
      <w:proofErr w:type="gramEnd"/>
      <w:r w:rsidRPr="004E4CCF">
        <w:rPr>
          <w:color w:val="222222"/>
          <w:shd w:val="clear" w:color="auto" w:fill="FFFFFF"/>
        </w:rPr>
        <w:t xml:space="preserve">  это класс, </w:t>
      </w:r>
      <w:r w:rsidRPr="004E4CCF">
        <w:rPr>
          <w:color w:val="000000"/>
        </w:rPr>
        <w:t xml:space="preserve">хранящий массив именованных изображений . </w:t>
      </w:r>
      <w:r>
        <w:rPr>
          <w:color w:val="000000"/>
        </w:rPr>
        <w:t>Он н</w:t>
      </w:r>
      <w:r w:rsidR="00221619">
        <w:t>еобходим для</w:t>
      </w:r>
      <w:r w:rsidRPr="004E4CCF">
        <w:t xml:space="preserve"> доступа к массивам изображений, временно хранящихся в куче. В файле конфигурации </w:t>
      </w:r>
      <w:proofErr w:type="spellStart"/>
      <w:r w:rsidRPr="004E4CCF">
        <w:t>Placeholder</w:t>
      </w:r>
      <w:proofErr w:type="spellEnd"/>
      <w:r w:rsidRPr="004E4CCF">
        <w:t xml:space="preserve"> обозначается в виде строки, которой предшествует знак ‘$’</w:t>
      </w:r>
    </w:p>
    <w:p w:rsidR="0069772D" w:rsidRPr="0060707B" w:rsidRDefault="0069772D" w:rsidP="0069772D">
      <w:pPr>
        <w:pStyle w:val="aff7"/>
        <w:shd w:val="clear" w:color="auto" w:fill="FFFFFF"/>
        <w:spacing w:line="330" w:lineRule="atLeast"/>
        <w:jc w:val="both"/>
      </w:pPr>
    </w:p>
    <w:p w:rsidR="0069772D" w:rsidRDefault="00221619" w:rsidP="0069772D">
      <w:pPr>
        <w:pStyle w:val="aff8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69772D">
        <w:rPr>
          <w:rFonts w:ascii="Times New Roman" w:hAnsi="Times New Roman" w:cs="Times New Roman"/>
          <w:sz w:val="24"/>
          <w:szCs w:val="24"/>
          <w:lang w:val="ru-RU"/>
        </w:rPr>
        <w:t>.3. Используемые библиотеки</w:t>
      </w:r>
    </w:p>
    <w:p w:rsidR="0069772D" w:rsidRPr="00FB2855" w:rsidRDefault="0069772D" w:rsidP="0069772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разработки функциональной части программы были использованы сторонние библиотеки, доступные для бесплатного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использования </w:t>
      </w:r>
      <w:r w:rsidRPr="00FB2855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</w:p>
    <w:p w:rsidR="0069772D" w:rsidRPr="00FB2855" w:rsidRDefault="0069772D" w:rsidP="0069772D">
      <w:pPr>
        <w:pStyle w:val="aff8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dirent</w:t>
      </w:r>
      <w:proofErr w:type="spellEnd"/>
      <w:r w:rsidRPr="00FB285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</w:rPr>
        <w:t>h</w:t>
      </w:r>
      <w:r w:rsidRPr="00FB28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получение массива с названиями файлов, находящихся в каталоге</w:t>
      </w:r>
    </w:p>
    <w:p w:rsidR="0069772D" w:rsidRPr="00597AD2" w:rsidRDefault="0069772D" w:rsidP="0069772D">
      <w:pPr>
        <w:pStyle w:val="aff8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json.</w:t>
      </w:r>
      <w:proofErr w:type="gramStart"/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парсинг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файлов конфигурации</w:t>
      </w:r>
    </w:p>
    <w:p w:rsidR="0069772D" w:rsidRPr="00597AD2" w:rsidRDefault="0069772D" w:rsidP="0069772D">
      <w:pPr>
        <w:pStyle w:val="aff8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OpenCV</w:t>
      </w:r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proofErr w:type="gramStart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3.4.3  </w:t>
      </w:r>
      <w:r w:rsidRPr="00C458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—</w:t>
      </w:r>
      <w:proofErr w:type="gramEnd"/>
      <w:r w:rsidRPr="00597AD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ru-RU"/>
        </w:rPr>
        <w:t>загрузка, обработка и сохранение растровых изображений</w:t>
      </w:r>
    </w:p>
    <w:p w:rsidR="0069772D" w:rsidRDefault="0069772D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772D" w:rsidRDefault="0069772D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F2BAA" w:rsidRDefault="001B085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5. </w:t>
      </w:r>
      <w:r w:rsidR="001272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F2BAA" w:rsidRPr="001B085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Инструкция по сборке и развертыванию </w:t>
      </w:r>
    </w:p>
    <w:p w:rsidR="001B0859" w:rsidRDefault="001B0859" w:rsidP="001B085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5BCD" w:rsidRDefault="00815BCD" w:rsidP="004F2BA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Ссылка на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репозиторий </w:t>
      </w:r>
      <w:r w:rsidRPr="00815BCD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  <w:r w:rsidRPr="00815B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33" w:history="1"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https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mysvn</w:t>
        </w:r>
        <w:proofErr w:type="spellEnd"/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ru</w:t>
        </w:r>
        <w:proofErr w:type="spellEnd"/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lisiyrak</w:t>
        </w:r>
        <w:proofErr w:type="spellEnd"/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skibin</w:t>
        </w:r>
        <w:proofErr w:type="spellEnd"/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k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s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</w:rPr>
          <w:t>coursework</w:t>
        </w:r>
        <w:r w:rsidRPr="00BC6002">
          <w:rPr>
            <w:rStyle w:val="aff0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</w:p>
    <w:p w:rsidR="00815BCD" w:rsidRPr="00815BCD" w:rsidRDefault="00815BCD" w:rsidP="00815BC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Стороннее ПО, требуемое для сборки</w:t>
      </w:r>
      <w:r w:rsidRPr="00815BCD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815BCD" w:rsidRDefault="00815BCD" w:rsidP="00815BCD">
      <w:pPr>
        <w:pStyle w:val="aff8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CMake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3.13.1</w:t>
      </w:r>
    </w:p>
    <w:p w:rsidR="00815BCD" w:rsidRPr="00815BCD" w:rsidRDefault="00815BCD" w:rsidP="00815BCD">
      <w:pPr>
        <w:pStyle w:val="aff8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OpenCV 3.4.3</w:t>
      </w:r>
    </w:p>
    <w:p w:rsidR="005E4D16" w:rsidRPr="00597AD2" w:rsidRDefault="005E4D16" w:rsidP="00597A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5E4D16" w:rsidRPr="00597AD2" w:rsidSect="002F1E51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 w:code="9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67F8" w:rsidRDefault="005F67F8">
      <w:pPr>
        <w:spacing w:after="0" w:line="240" w:lineRule="auto"/>
      </w:pPr>
      <w:r>
        <w:separator/>
      </w:r>
    </w:p>
  </w:endnote>
  <w:endnote w:type="continuationSeparator" w:id="0">
    <w:p w:rsidR="005F67F8" w:rsidRDefault="005F6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B43" w:rsidRDefault="00C91B43">
    <w:pPr>
      <w:pStyle w:val="af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03938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871E77" w:rsidRPr="00C91B43" w:rsidRDefault="00871E77">
        <w:pPr>
          <w:pStyle w:val="aff4"/>
          <w:jc w:val="right"/>
          <w:rPr>
            <w:rFonts w:ascii="Times New Roman" w:hAnsi="Times New Roman" w:cs="Times New Roman"/>
          </w:rPr>
        </w:pPr>
        <w:r w:rsidRPr="00C91B43">
          <w:rPr>
            <w:rFonts w:ascii="Times New Roman" w:hAnsi="Times New Roman" w:cs="Times New Roman"/>
          </w:rPr>
          <w:fldChar w:fldCharType="begin"/>
        </w:r>
        <w:r w:rsidRPr="00C91B43">
          <w:rPr>
            <w:rFonts w:ascii="Times New Roman" w:hAnsi="Times New Roman" w:cs="Times New Roman"/>
          </w:rPr>
          <w:instrText>PAGE   \* MERGEFORMAT</w:instrText>
        </w:r>
        <w:r w:rsidRPr="00C91B43">
          <w:rPr>
            <w:rFonts w:ascii="Times New Roman" w:hAnsi="Times New Roman" w:cs="Times New Roman"/>
          </w:rPr>
          <w:fldChar w:fldCharType="separate"/>
        </w:r>
        <w:r w:rsidRPr="00C91B43">
          <w:rPr>
            <w:rFonts w:ascii="Times New Roman" w:hAnsi="Times New Roman" w:cs="Times New Roman"/>
            <w:lang w:val="ru-RU"/>
          </w:rPr>
          <w:t>2</w:t>
        </w:r>
        <w:r w:rsidRPr="00C91B43">
          <w:rPr>
            <w:rFonts w:ascii="Times New Roman" w:hAnsi="Times New Roman" w:cs="Times New Roman"/>
          </w:rPr>
          <w:fldChar w:fldCharType="end"/>
        </w:r>
      </w:p>
    </w:sdtContent>
  </w:sdt>
  <w:p w:rsidR="0013591F" w:rsidRDefault="0013591F">
    <w:pPr>
      <w:pStyle w:val="aff4"/>
    </w:pPr>
    <w:bookmarkStart w:id="2" w:name="_GoBack"/>
    <w:bookmarkEnd w:id="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B43" w:rsidRDefault="00C91B43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67F8" w:rsidRDefault="005F67F8">
      <w:pPr>
        <w:spacing w:after="0" w:line="240" w:lineRule="auto"/>
      </w:pPr>
      <w:r>
        <w:separator/>
      </w:r>
    </w:p>
  </w:footnote>
  <w:footnote w:type="continuationSeparator" w:id="0">
    <w:p w:rsidR="005F67F8" w:rsidRDefault="005F67F8">
      <w:pPr>
        <w:spacing w:after="0" w:line="240" w:lineRule="auto"/>
      </w:pPr>
      <w:r>
        <w:continuationSeparator/>
      </w:r>
    </w:p>
  </w:footnote>
  <w:footnote w:id="1">
    <w:p w:rsidR="000C13A5" w:rsidRPr="000C13A5" w:rsidRDefault="000C13A5">
      <w:pPr>
        <w:pStyle w:val="af8"/>
        <w:rPr>
          <w:lang w:val="ru-RU"/>
        </w:rPr>
      </w:pPr>
      <w:r>
        <w:rPr>
          <w:rStyle w:val="affa"/>
        </w:rPr>
        <w:footnoteRef/>
      </w:r>
      <w:r w:rsidRPr="000C13A5">
        <w:rPr>
          <w:lang w:val="ru-RU"/>
        </w:rPr>
        <w:t xml:space="preserve"> </w:t>
      </w:r>
      <w:r w:rsidRPr="00C91B43">
        <w:rPr>
          <w:rFonts w:ascii="Times New Roman" w:hAnsi="Times New Roman" w:cs="Times New Roman"/>
          <w:lang w:val="ru-RU"/>
        </w:rPr>
        <w:t xml:space="preserve">Механизм </w:t>
      </w:r>
      <w:r w:rsidRPr="00C91B43">
        <w:rPr>
          <w:rFonts w:ascii="Times New Roman" w:hAnsi="Times New Roman" w:cs="Times New Roman"/>
        </w:rPr>
        <w:t>Placeholder</w:t>
      </w:r>
      <w:r w:rsidRPr="00C91B43">
        <w:rPr>
          <w:rFonts w:ascii="Times New Roman" w:hAnsi="Times New Roman" w:cs="Times New Roman"/>
          <w:lang w:val="ru-RU"/>
        </w:rPr>
        <w:t xml:space="preserve"> описан в п.4.2.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B43" w:rsidRDefault="00C91B43">
    <w:pPr>
      <w:pStyle w:val="af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B43" w:rsidRDefault="00C91B43">
    <w:pPr>
      <w:pStyle w:val="af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B43" w:rsidRDefault="00C91B43">
    <w:pPr>
      <w:pStyle w:val="af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E5198"/>
    <w:multiLevelType w:val="hybridMultilevel"/>
    <w:tmpl w:val="F21839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FC3452"/>
    <w:multiLevelType w:val="hybridMultilevel"/>
    <w:tmpl w:val="98C662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311F04"/>
    <w:multiLevelType w:val="hybridMultilevel"/>
    <w:tmpl w:val="49ACC7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1C9087D"/>
    <w:multiLevelType w:val="hybridMultilevel"/>
    <w:tmpl w:val="ADC25CE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69170F7"/>
    <w:multiLevelType w:val="hybridMultilevel"/>
    <w:tmpl w:val="275652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870343C"/>
    <w:multiLevelType w:val="hybridMultilevel"/>
    <w:tmpl w:val="B22E3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37411"/>
    <w:multiLevelType w:val="hybridMultilevel"/>
    <w:tmpl w:val="2A8CBF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E52C3B"/>
    <w:multiLevelType w:val="multilevel"/>
    <w:tmpl w:val="17AC75BC"/>
    <w:lvl w:ilvl="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9" w:hanging="360"/>
      </w:pPr>
      <w:rPr>
        <w:rFonts w:hint="default"/>
        <w:b w:val="0"/>
        <w:color w:val="000000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."/>
      <w:lvlJc w:val="left"/>
      <w:pPr>
        <w:ind w:left="1997" w:hanging="720"/>
      </w:pPr>
      <w:rPr>
        <w:rFonts w:hint="default"/>
        <w:b w:val="0"/>
        <w:color w:val="000000"/>
      </w:rPr>
    </w:lvl>
    <w:lvl w:ilvl="4">
      <w:start w:val="1"/>
      <w:numFmt w:val="decimal"/>
      <w:isLgl/>
      <w:lvlText w:val="%1.%2.%3.%4.%5."/>
      <w:lvlJc w:val="left"/>
      <w:pPr>
        <w:ind w:left="2357" w:hanging="1080"/>
      </w:pPr>
      <w:rPr>
        <w:rFonts w:hint="default"/>
        <w:b w:val="0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2357" w:hanging="1080"/>
      </w:pPr>
      <w:rPr>
        <w:rFonts w:hint="default"/>
        <w:b w:val="0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717" w:hanging="1440"/>
      </w:pPr>
      <w:rPr>
        <w:rFonts w:hint="default"/>
        <w:b w:val="0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717" w:hanging="1440"/>
      </w:pPr>
      <w:rPr>
        <w:rFonts w:hint="default"/>
        <w:b w:val="0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3077" w:hanging="1800"/>
      </w:pPr>
      <w:rPr>
        <w:rFonts w:hint="default"/>
        <w:b w:val="0"/>
        <w:color w:val="000000"/>
      </w:rPr>
    </w:lvl>
  </w:abstractNum>
  <w:abstractNum w:abstractNumId="18" w15:restartNumberingAfterBreak="0">
    <w:nsid w:val="287D6DB8"/>
    <w:multiLevelType w:val="hybridMultilevel"/>
    <w:tmpl w:val="F68873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0523AC4"/>
    <w:multiLevelType w:val="hybridMultilevel"/>
    <w:tmpl w:val="50B6C0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E91BC1"/>
    <w:multiLevelType w:val="hybridMultilevel"/>
    <w:tmpl w:val="2176F32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0F4755"/>
    <w:multiLevelType w:val="hybridMultilevel"/>
    <w:tmpl w:val="71AEA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23" w15:restartNumberingAfterBreak="0">
    <w:nsid w:val="46E16E1A"/>
    <w:multiLevelType w:val="hybridMultilevel"/>
    <w:tmpl w:val="E6CCB204"/>
    <w:lvl w:ilvl="0" w:tplc="D3528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10325EF"/>
    <w:multiLevelType w:val="hybridMultilevel"/>
    <w:tmpl w:val="6FD811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A7206"/>
    <w:multiLevelType w:val="hybridMultilevel"/>
    <w:tmpl w:val="5D6EBC92"/>
    <w:lvl w:ilvl="0" w:tplc="BA0E2DEE">
      <w:start w:val="1"/>
      <w:numFmt w:val="decimal"/>
      <w:lvlText w:val="%1)"/>
      <w:lvlJc w:val="left"/>
      <w:pPr>
        <w:ind w:left="360" w:hanging="360"/>
      </w:pPr>
      <w:rPr>
        <w:rFonts w:hint="default"/>
        <w:color w:val="2222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C5D37"/>
    <w:multiLevelType w:val="hybridMultilevel"/>
    <w:tmpl w:val="87949D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96A96"/>
    <w:multiLevelType w:val="hybridMultilevel"/>
    <w:tmpl w:val="99E20C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7AAB330B"/>
    <w:multiLevelType w:val="hybridMultilevel"/>
    <w:tmpl w:val="561CE840"/>
    <w:lvl w:ilvl="0" w:tplc="041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D3E01E1"/>
    <w:multiLevelType w:val="hybridMultilevel"/>
    <w:tmpl w:val="3C920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22"/>
  </w:num>
  <w:num w:numId="7">
    <w:abstractNumId w:val="22"/>
  </w:num>
  <w:num w:numId="8">
    <w:abstractNumId w:val="22"/>
  </w:num>
  <w:num w:numId="9">
    <w:abstractNumId w:val="22"/>
  </w:num>
  <w:num w:numId="10">
    <w:abstractNumId w:val="22"/>
  </w:num>
  <w:num w:numId="11">
    <w:abstractNumId w:val="22"/>
  </w:num>
  <w:num w:numId="12">
    <w:abstractNumId w:val="22"/>
  </w:num>
  <w:num w:numId="13">
    <w:abstractNumId w:val="31"/>
  </w:num>
  <w:num w:numId="14">
    <w:abstractNumId w:val="30"/>
  </w:num>
  <w:num w:numId="15">
    <w:abstractNumId w:val="32"/>
  </w:num>
  <w:num w:numId="16">
    <w:abstractNumId w:val="24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1"/>
  </w:num>
  <w:num w:numId="28">
    <w:abstractNumId w:val="17"/>
  </w:num>
  <w:num w:numId="29">
    <w:abstractNumId w:val="23"/>
  </w:num>
  <w:num w:numId="30">
    <w:abstractNumId w:val="11"/>
  </w:num>
  <w:num w:numId="31">
    <w:abstractNumId w:val="20"/>
  </w:num>
  <w:num w:numId="32">
    <w:abstractNumId w:val="26"/>
  </w:num>
  <w:num w:numId="33">
    <w:abstractNumId w:val="28"/>
  </w:num>
  <w:num w:numId="34">
    <w:abstractNumId w:val="15"/>
  </w:num>
  <w:num w:numId="35">
    <w:abstractNumId w:val="25"/>
  </w:num>
  <w:num w:numId="36">
    <w:abstractNumId w:val="13"/>
  </w:num>
  <w:num w:numId="37">
    <w:abstractNumId w:val="34"/>
  </w:num>
  <w:num w:numId="38">
    <w:abstractNumId w:val="33"/>
  </w:num>
  <w:num w:numId="39">
    <w:abstractNumId w:val="10"/>
  </w:num>
  <w:num w:numId="40">
    <w:abstractNumId w:val="19"/>
  </w:num>
  <w:num w:numId="41">
    <w:abstractNumId w:val="12"/>
  </w:num>
  <w:num w:numId="42">
    <w:abstractNumId w:val="29"/>
  </w:num>
  <w:num w:numId="43">
    <w:abstractNumId w:val="16"/>
  </w:num>
  <w:num w:numId="44">
    <w:abstractNumId w:val="14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0E"/>
    <w:rsid w:val="00033F11"/>
    <w:rsid w:val="00081B2C"/>
    <w:rsid w:val="000859FB"/>
    <w:rsid w:val="000A0F9B"/>
    <w:rsid w:val="000A77A9"/>
    <w:rsid w:val="000C13A5"/>
    <w:rsid w:val="00123E1E"/>
    <w:rsid w:val="0012631D"/>
    <w:rsid w:val="00127261"/>
    <w:rsid w:val="0013591F"/>
    <w:rsid w:val="00182AE0"/>
    <w:rsid w:val="001832C9"/>
    <w:rsid w:val="001B0859"/>
    <w:rsid w:val="001C3DDD"/>
    <w:rsid w:val="002015B6"/>
    <w:rsid w:val="00216BF8"/>
    <w:rsid w:val="00221619"/>
    <w:rsid w:val="00223FFE"/>
    <w:rsid w:val="0024640E"/>
    <w:rsid w:val="00254DDF"/>
    <w:rsid w:val="00255A1B"/>
    <w:rsid w:val="00260241"/>
    <w:rsid w:val="00266002"/>
    <w:rsid w:val="002A47F3"/>
    <w:rsid w:val="002B78AD"/>
    <w:rsid w:val="002C1B16"/>
    <w:rsid w:val="002C6D40"/>
    <w:rsid w:val="002F1E51"/>
    <w:rsid w:val="003B6672"/>
    <w:rsid w:val="003E0664"/>
    <w:rsid w:val="00412084"/>
    <w:rsid w:val="00434125"/>
    <w:rsid w:val="00441D64"/>
    <w:rsid w:val="004B2605"/>
    <w:rsid w:val="004B696A"/>
    <w:rsid w:val="004D7E60"/>
    <w:rsid w:val="004E4CCF"/>
    <w:rsid w:val="004F2BAA"/>
    <w:rsid w:val="00575F2C"/>
    <w:rsid w:val="00581127"/>
    <w:rsid w:val="00597AD2"/>
    <w:rsid w:val="005A5CD6"/>
    <w:rsid w:val="005E4D16"/>
    <w:rsid w:val="005F67F8"/>
    <w:rsid w:val="0060707B"/>
    <w:rsid w:val="00677F8C"/>
    <w:rsid w:val="00684568"/>
    <w:rsid w:val="006949E3"/>
    <w:rsid w:val="0069552B"/>
    <w:rsid w:val="0069772D"/>
    <w:rsid w:val="006C0159"/>
    <w:rsid w:val="00771F16"/>
    <w:rsid w:val="00780B86"/>
    <w:rsid w:val="0078294C"/>
    <w:rsid w:val="00792429"/>
    <w:rsid w:val="007A1349"/>
    <w:rsid w:val="007A4E67"/>
    <w:rsid w:val="0080151A"/>
    <w:rsid w:val="00815BCD"/>
    <w:rsid w:val="00847FF4"/>
    <w:rsid w:val="00871E77"/>
    <w:rsid w:val="008B6008"/>
    <w:rsid w:val="00913301"/>
    <w:rsid w:val="00971DEC"/>
    <w:rsid w:val="009838D2"/>
    <w:rsid w:val="00987562"/>
    <w:rsid w:val="0099766E"/>
    <w:rsid w:val="009B21A9"/>
    <w:rsid w:val="009F7957"/>
    <w:rsid w:val="00A46DB7"/>
    <w:rsid w:val="00A9119F"/>
    <w:rsid w:val="00B11839"/>
    <w:rsid w:val="00B64B70"/>
    <w:rsid w:val="00B66857"/>
    <w:rsid w:val="00B9790E"/>
    <w:rsid w:val="00BA3B94"/>
    <w:rsid w:val="00BB0906"/>
    <w:rsid w:val="00BB7A61"/>
    <w:rsid w:val="00BD2183"/>
    <w:rsid w:val="00C07BE9"/>
    <w:rsid w:val="00C13E9B"/>
    <w:rsid w:val="00C458A3"/>
    <w:rsid w:val="00C55C65"/>
    <w:rsid w:val="00C76957"/>
    <w:rsid w:val="00C76A44"/>
    <w:rsid w:val="00C91B43"/>
    <w:rsid w:val="00C948A2"/>
    <w:rsid w:val="00CF3698"/>
    <w:rsid w:val="00D407FA"/>
    <w:rsid w:val="00D6180D"/>
    <w:rsid w:val="00DF528A"/>
    <w:rsid w:val="00E24C56"/>
    <w:rsid w:val="00E26ED5"/>
    <w:rsid w:val="00EF57FB"/>
    <w:rsid w:val="00F241FD"/>
    <w:rsid w:val="00F6799D"/>
    <w:rsid w:val="00F9577D"/>
    <w:rsid w:val="00FB2855"/>
    <w:rsid w:val="00F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056DD"/>
  <w15:chartTrackingRefBased/>
  <w15:docId w15:val="{28A64BE3-A8BC-48B5-A08C-2C96635F0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6008"/>
  </w:style>
  <w:style w:type="paragraph" w:styleId="1">
    <w:name w:val="heading 1"/>
    <w:basedOn w:val="a"/>
    <w:next w:val="a"/>
    <w:link w:val="10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7">
    <w:name w:val="heading 7"/>
    <w:basedOn w:val="a"/>
    <w:next w:val="a"/>
    <w:link w:val="70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8">
    <w:name w:val="heading 8"/>
    <w:basedOn w:val="a"/>
    <w:next w:val="a"/>
    <w:link w:val="80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9">
    <w:name w:val="heading 9"/>
    <w:basedOn w:val="a"/>
    <w:next w:val="a"/>
    <w:link w:val="90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0">
    <w:name w:val="Заголовок 6 Знак"/>
    <w:basedOn w:val="a0"/>
    <w:link w:val="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a3">
    <w:name w:val="Title"/>
    <w:basedOn w:val="a"/>
    <w:next w:val="a"/>
    <w:link w:val="a4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a4">
    <w:name w:val="Заголовок Знак"/>
    <w:basedOn w:val="a0"/>
    <w:link w:val="a3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a5">
    <w:name w:val="Subtitle"/>
    <w:basedOn w:val="a"/>
    <w:next w:val="a"/>
    <w:link w:val="a6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a6">
    <w:name w:val="Подзаголовок Знак"/>
    <w:basedOn w:val="a0"/>
    <w:link w:val="a5"/>
    <w:uiPriority w:val="11"/>
    <w:semiHidden/>
    <w:rsid w:val="000A0F9B"/>
    <w:rPr>
      <w:color w:val="404040" w:themeColor="text1" w:themeTint="BF"/>
      <w:spacing w:val="15"/>
    </w:rPr>
  </w:style>
  <w:style w:type="character" w:styleId="a7">
    <w:name w:val="Intense Emphasis"/>
    <w:basedOn w:val="a0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a8">
    <w:name w:val="Intense Quote"/>
    <w:basedOn w:val="a"/>
    <w:next w:val="a"/>
    <w:link w:val="a9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a9">
    <w:name w:val="Выделенная цитата Знак"/>
    <w:basedOn w:val="a0"/>
    <w:link w:val="a8"/>
    <w:uiPriority w:val="30"/>
    <w:semiHidden/>
    <w:rsid w:val="000A0F9B"/>
    <w:rPr>
      <w:i/>
      <w:iCs/>
      <w:color w:val="0D5672" w:themeColor="accent1" w:themeShade="80"/>
    </w:rPr>
  </w:style>
  <w:style w:type="character" w:styleId="aa">
    <w:name w:val="Intense Reference"/>
    <w:basedOn w:val="a0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ab">
    <w:name w:val="caption"/>
    <w:basedOn w:val="a"/>
    <w:next w:val="a"/>
    <w:uiPriority w:val="35"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a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6685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B6685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B6685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B6685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6685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6685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6685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Схема документа Знак"/>
    <w:basedOn w:val="a0"/>
    <w:link w:val="af4"/>
    <w:uiPriority w:val="99"/>
    <w:semiHidden/>
    <w:rsid w:val="00B6685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B66857"/>
    <w:rPr>
      <w:szCs w:val="20"/>
    </w:rPr>
  </w:style>
  <w:style w:type="paragraph" w:styleId="21">
    <w:name w:val="envelope return"/>
    <w:basedOn w:val="a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8">
    <w:name w:val="footnote text"/>
    <w:basedOn w:val="a"/>
    <w:link w:val="af9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B66857"/>
    <w:rPr>
      <w:szCs w:val="20"/>
    </w:rPr>
  </w:style>
  <w:style w:type="character" w:styleId="HTML">
    <w:name w:val="HTML Code"/>
    <w:basedOn w:val="a0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B6685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afa">
    <w:name w:val="macro"/>
    <w:link w:val="afb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b">
    <w:name w:val="Текст макроса Знак"/>
    <w:basedOn w:val="a0"/>
    <w:link w:val="afa"/>
    <w:uiPriority w:val="99"/>
    <w:semiHidden/>
    <w:rsid w:val="00B66857"/>
    <w:rPr>
      <w:rFonts w:ascii="Consolas" w:hAnsi="Consolas"/>
      <w:szCs w:val="20"/>
    </w:rPr>
  </w:style>
  <w:style w:type="paragraph" w:styleId="afc">
    <w:name w:val="Plain Text"/>
    <w:basedOn w:val="a"/>
    <w:link w:val="afd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afd">
    <w:name w:val="Текст Знак"/>
    <w:basedOn w:val="a0"/>
    <w:link w:val="afc"/>
    <w:uiPriority w:val="99"/>
    <w:semiHidden/>
    <w:rsid w:val="00B66857"/>
    <w:rPr>
      <w:rFonts w:ascii="Consolas" w:hAnsi="Consolas"/>
      <w:szCs w:val="21"/>
    </w:rPr>
  </w:style>
  <w:style w:type="paragraph" w:styleId="afe">
    <w:name w:val="Block Text"/>
    <w:basedOn w:val="a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aff">
    <w:name w:val="FollowedHyperlink"/>
    <w:basedOn w:val="a0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aff0">
    <w:name w:val="Hyperlink"/>
    <w:basedOn w:val="a0"/>
    <w:uiPriority w:val="99"/>
    <w:unhideWhenUsed/>
    <w:rsid w:val="00B66857"/>
    <w:rPr>
      <w:color w:val="2E653E" w:themeColor="accent5" w:themeShade="BF"/>
      <w:u w:val="single"/>
    </w:rPr>
  </w:style>
  <w:style w:type="character" w:styleId="aff1">
    <w:name w:val="Placeholder Text"/>
    <w:basedOn w:val="a0"/>
    <w:uiPriority w:val="99"/>
    <w:semiHidden/>
    <w:rsid w:val="00B66857"/>
    <w:rPr>
      <w:color w:val="595959" w:themeColor="text1" w:themeTint="A6"/>
    </w:rPr>
  </w:style>
  <w:style w:type="paragraph" w:styleId="aff2">
    <w:name w:val="header"/>
    <w:basedOn w:val="a"/>
    <w:link w:val="aff3"/>
    <w:uiPriority w:val="99"/>
    <w:unhideWhenUsed/>
    <w:rsid w:val="008B6008"/>
    <w:pPr>
      <w:spacing w:after="0" w:line="240" w:lineRule="auto"/>
    </w:pPr>
  </w:style>
  <w:style w:type="character" w:customStyle="1" w:styleId="aff3">
    <w:name w:val="Верхний колонтитул Знак"/>
    <w:basedOn w:val="a0"/>
    <w:link w:val="aff2"/>
    <w:uiPriority w:val="99"/>
    <w:rsid w:val="008B6008"/>
  </w:style>
  <w:style w:type="paragraph" w:styleId="aff4">
    <w:name w:val="footer"/>
    <w:basedOn w:val="a"/>
    <w:link w:val="aff5"/>
    <w:uiPriority w:val="99"/>
    <w:unhideWhenUsed/>
    <w:rsid w:val="008B6008"/>
    <w:pPr>
      <w:spacing w:after="0" w:line="240" w:lineRule="auto"/>
    </w:pPr>
  </w:style>
  <w:style w:type="character" w:customStyle="1" w:styleId="aff5">
    <w:name w:val="Нижний колонтитул Знак"/>
    <w:basedOn w:val="a0"/>
    <w:link w:val="aff4"/>
    <w:uiPriority w:val="99"/>
    <w:rsid w:val="008B6008"/>
  </w:style>
  <w:style w:type="character" w:styleId="aff6">
    <w:name w:val="Strong"/>
    <w:basedOn w:val="a0"/>
    <w:uiPriority w:val="22"/>
    <w:qFormat/>
    <w:rsid w:val="00B9790E"/>
    <w:rPr>
      <w:b/>
      <w:bCs/>
    </w:rPr>
  </w:style>
  <w:style w:type="paragraph" w:styleId="aff7">
    <w:name w:val="Normal (Web)"/>
    <w:basedOn w:val="a"/>
    <w:uiPriority w:val="99"/>
    <w:unhideWhenUsed/>
    <w:rsid w:val="002C6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f8">
    <w:name w:val="List Paragraph"/>
    <w:basedOn w:val="a"/>
    <w:uiPriority w:val="34"/>
    <w:unhideWhenUsed/>
    <w:qFormat/>
    <w:rsid w:val="002C6D40"/>
    <w:pPr>
      <w:ind w:left="720"/>
      <w:contextualSpacing/>
    </w:pPr>
  </w:style>
  <w:style w:type="character" w:styleId="aff9">
    <w:name w:val="Unresolved Mention"/>
    <w:basedOn w:val="a0"/>
    <w:uiPriority w:val="99"/>
    <w:semiHidden/>
    <w:unhideWhenUsed/>
    <w:rsid w:val="00815BCD"/>
    <w:rPr>
      <w:color w:val="808080"/>
      <w:shd w:val="clear" w:color="auto" w:fill="E6E6E6"/>
    </w:rPr>
  </w:style>
  <w:style w:type="paragraph" w:styleId="22">
    <w:name w:val="toc 2"/>
    <w:basedOn w:val="a"/>
    <w:next w:val="a"/>
    <w:autoRedefine/>
    <w:uiPriority w:val="39"/>
    <w:unhideWhenUsed/>
    <w:rsid w:val="00127261"/>
    <w:pPr>
      <w:spacing w:after="100"/>
      <w:ind w:left="220"/>
    </w:pPr>
    <w:rPr>
      <w:rFonts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27261"/>
    <w:pPr>
      <w:spacing w:after="100"/>
    </w:pPr>
    <w:rPr>
      <w:rFonts w:cs="Times New Roman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127261"/>
    <w:pPr>
      <w:spacing w:after="100"/>
      <w:ind w:left="440"/>
    </w:pPr>
    <w:rPr>
      <w:rFonts w:cs="Times New Roman"/>
      <w:lang w:val="ru-RU" w:eastAsia="ru-RU"/>
    </w:rPr>
  </w:style>
  <w:style w:type="character" w:styleId="affa">
    <w:name w:val="footnote reference"/>
    <w:basedOn w:val="a0"/>
    <w:uiPriority w:val="99"/>
    <w:semiHidden/>
    <w:unhideWhenUsed/>
    <w:rsid w:val="000C13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ysvn.ru/lisiyrak/skibin_k_s/coursework/" TargetMode="External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32" Type="http://schemas.microsoft.com/office/2007/relationships/hdphoto" Target="media/hdphoto5.wdp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ea\AppData\Roaming\Microsoft\Templates\&#1044;&#1086;&#1082;&#1091;&#1084;&#1077;&#1085;&#1090;%20&#1089;%20&#1090;&#1077;&#1084;&#1086;&#1081;%20&#1057;&#1087;&#1077;&#1094;&#1080;&#1092;&#1080;&#1082;&#1072;&#1094;&#1080;&#1103;%20(&#1087;&#1091;&#1089;&#1090;&#1086;&#1081;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D52BC-1062-4C62-8D6A-4CD135028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Документ с темой Спецификация (пустой).dotx</Template>
  <TotalTime>852</TotalTime>
  <Pages>10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minea</dc:creator>
  <cp:keywords/>
  <dc:description/>
  <cp:lastModifiedBy>Скибин Кирилл Сергеевич</cp:lastModifiedBy>
  <cp:revision>27</cp:revision>
  <dcterms:created xsi:type="dcterms:W3CDTF">2018-11-02T13:51:00Z</dcterms:created>
  <dcterms:modified xsi:type="dcterms:W3CDTF">2019-01-13T16:56:00Z</dcterms:modified>
</cp:coreProperties>
</file>